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547C0" w:rsidR="00E25782" w:rsidP="00E25782" w:rsidRDefault="00ED3BB1" w14:paraId="725E4A89" w14:textId="10BDE0C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9A4530">
        <w:rPr>
          <w:rFonts w:asciiTheme="minorHAnsi" w:hAnsiTheme="minorHAnsi" w:cstheme="minorHAnsi"/>
          <w:color w:val="1F497D" w:themeColor="text2"/>
        </w:rPr>
        <w:t>5</w:t>
      </w:r>
    </w:p>
    <w:p w:rsidRPr="0020000C" w:rsidR="00B777C6" w:rsidP="00E25782" w:rsidRDefault="00F03EE3" w14:paraId="6AA03528" w14:textId="430DE8BD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771239B5" w14:textId="77777777">
        <w:tc>
          <w:tcPr>
            <w:tcW w:w="5932" w:type="dxa"/>
          </w:tcPr>
          <w:p w:rsidR="00E25782" w:rsidRDefault="00E25782" w14:paraId="44DD3F9B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DA83CAA" w14:textId="043A1FA9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9A4530" w14:paraId="6A2C30AE" w14:textId="12224C69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17/03/2026</w:t>
            </w:r>
          </w:p>
          <w:p w:rsidRPr="000547C0" w:rsidR="00D62E01" w:rsidRDefault="009A4530" w14:paraId="3C5464D8" w14:textId="5EA00C97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10:00am</w:t>
            </w:r>
          </w:p>
          <w:p w:rsidRPr="000547C0" w:rsidR="002B2D13" w:rsidP="00D62E01" w:rsidRDefault="00550E0F" w14:paraId="0CAD7FF3" w14:textId="138EE6F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Tairawhiti Gisborne</w:t>
            </w:r>
            <w:r w:rsidR="009A4530">
              <w:rPr>
                <w:rFonts w:asciiTheme="minorHAnsi" w:hAnsiTheme="minorHAnsi" w:cstheme="minorHAnsi"/>
              </w:rPr>
              <w:t xml:space="preserve"> EIT</w:t>
            </w:r>
          </w:p>
        </w:tc>
      </w:tr>
      <w:tr w:rsidRPr="000547C0" w:rsidR="009A4530" w:rsidTr="00B777C6" w14:paraId="3BC26051" w14:textId="77777777">
        <w:tc>
          <w:tcPr>
            <w:tcW w:w="5932" w:type="dxa"/>
          </w:tcPr>
          <w:p w:rsidR="009A4530" w:rsidRDefault="009A4530" w14:paraId="49C09B49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</w:tc>
        <w:tc>
          <w:tcPr>
            <w:tcW w:w="4416" w:type="dxa"/>
            <w:vAlign w:val="bottom"/>
          </w:tcPr>
          <w:p w:rsidR="009A4530" w:rsidRDefault="009A4530" w14:paraId="7D12227F" w14:textId="77777777">
            <w:pPr>
              <w:pStyle w:val="Heading3"/>
              <w:rPr>
                <w:rFonts w:asciiTheme="minorHAnsi" w:hAnsiTheme="minorHAnsi" w:cstheme="minorHAnsi"/>
              </w:rPr>
            </w:pP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7510B2DD" w14:paraId="5F698B41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2F7966CD" w14:textId="1F876272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7510B2DD" w14:paraId="6F711279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113CC9F2" w14:textId="06CDA99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3" w:type="dxa"/>
            <w:tcMar>
              <w:top w:w="144" w:type="dxa"/>
            </w:tcMar>
          </w:tcPr>
          <w:p w:rsidRPr="000547C0" w:rsidR="002B2D13" w:rsidP="7510B2DD" w:rsidRDefault="001C4533" w14:paraId="641BFFAF" w14:textId="408EB4F5">
            <w:pPr>
              <w:spacing w:before="60" w:after="60" w:line="276" w:lineRule="auto"/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</w:pPr>
            <w:r w:rsidRPr="7510B2DD" w:rsidR="366516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Anastasia </w:t>
            </w:r>
            <w:r w:rsidRPr="7510B2DD" w:rsidR="366516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>Mozhaeva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212CD450" w14:textId="46D5DDB8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550E0F" w14:paraId="4FD9BE94" w14:textId="05E3D9DF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7510B2DD" w14:paraId="0EA66E5E" w14:textId="77777777">
        <w:tc>
          <w:tcPr>
            <w:tcW w:w="2128" w:type="dxa"/>
            <w:tcMar/>
          </w:tcPr>
          <w:p w:rsidRPr="000547C0" w:rsidR="002B2D13" w:rsidP="00212D56" w:rsidRDefault="001C4533" w14:paraId="5FDE9C93" w14:textId="6D6C8FBB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  <w:tcMar/>
          </w:tcPr>
          <w:p w:rsidRPr="000547C0" w:rsidR="002B2D13" w:rsidP="00212D56" w:rsidRDefault="00550E0F" w14:paraId="7A298D8A" w14:textId="3D2D464C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  <w:tcMar/>
          </w:tcPr>
          <w:p w:rsidRPr="000547C0" w:rsidR="002B2D13" w:rsidP="00212D56" w:rsidRDefault="00A401A0" w14:paraId="2727D4AE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  <w:tcMar/>
          </w:tcPr>
          <w:p w:rsidRPr="000547C0" w:rsidR="002B2D13" w:rsidP="00212D56" w:rsidRDefault="00550E0F" w14:paraId="3E16E044" w14:textId="0C60F032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7510B2DD" w14:paraId="509CD466" w14:textId="77777777">
        <w:tc>
          <w:tcPr>
            <w:tcW w:w="2128" w:type="dxa"/>
            <w:tcMar/>
          </w:tcPr>
          <w:p w:rsidRPr="000547C0" w:rsidR="00212D56" w:rsidP="00212D56" w:rsidRDefault="00A401A0" w14:paraId="4B289DF6" w14:textId="09EF14CA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7510B2DD" w:rsidRDefault="00212D56" w14:paraId="240AE26A" w14:textId="27722FF0">
            <w:pPr>
              <w:spacing w:before="60" w:after="60" w:line="276" w:lineRule="auto"/>
              <w:rPr>
                <w:rFonts w:cs="Arial" w:cstheme="minorAscii"/>
              </w:rPr>
            </w:pPr>
            <w:r w:rsidRPr="7510B2DD" w:rsidR="64A0252C">
              <w:rPr>
                <w:rFonts w:cs="Arial" w:cstheme="minorAscii"/>
              </w:rPr>
              <w:t>Shawn Peipi, Ben O’Hara</w:t>
            </w:r>
          </w:p>
        </w:tc>
      </w:tr>
      <w:tr w:rsidRPr="000547C0" w:rsidR="00212D56" w:rsidTr="7510B2DD" w14:paraId="68376BDD" w14:textId="77777777">
        <w:tc>
          <w:tcPr>
            <w:tcW w:w="2128" w:type="dxa"/>
            <w:tcMar/>
          </w:tcPr>
          <w:p w:rsidRPr="000547C0" w:rsidR="00212D56" w:rsidP="00212D56" w:rsidRDefault="00212D56" w14:paraId="1FE0492D" w14:textId="018ED944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7510B2DD" w:rsidRDefault="00212D56" w14:paraId="7A63F83E" w14:textId="339E9BF4">
            <w:pPr>
              <w:spacing w:before="60" w:after="60" w:line="276" w:lineRule="auto"/>
              <w:rPr>
                <w:rFonts w:cs="Arial" w:cstheme="minorAscii"/>
              </w:rPr>
            </w:pPr>
            <w:r w:rsidRPr="7510B2DD" w:rsidR="17E004D5">
              <w:rPr>
                <w:rFonts w:cs="Arial" w:cstheme="minorAscii"/>
              </w:rPr>
              <w:t>N/A</w:t>
            </w:r>
          </w:p>
        </w:tc>
      </w:tr>
      <w:tr w:rsidRPr="000547C0" w:rsidR="00212D56" w:rsidTr="7510B2DD" w14:paraId="14D58E6E" w14:textId="77777777">
        <w:trPr>
          <w:trHeight w:val="430"/>
        </w:trPr>
        <w:tc>
          <w:tcPr>
            <w:tcW w:w="2128" w:type="dxa"/>
            <w:tcMar/>
          </w:tcPr>
          <w:p w:rsidRPr="000547C0" w:rsidR="00212D56" w:rsidP="00212D56" w:rsidRDefault="00A401A0" w14:paraId="742BFBA8" w14:textId="0D5B8AE9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  <w:tcMar/>
          </w:tcPr>
          <w:p w:rsidRPr="000547C0" w:rsidR="00212D56" w:rsidP="00212D56" w:rsidRDefault="001C4533" w14:paraId="5662514B" w14:textId="010116C2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Pr="000547C0" w:rsidR="000547C0" w:rsidTr="7510B2DD" w14:paraId="20BB3048" w14:textId="77777777">
        <w:trPr>
          <w:trHeight w:val="430"/>
        </w:trPr>
        <w:tc>
          <w:tcPr>
            <w:tcW w:w="2128" w:type="dxa"/>
            <w:tcMar/>
          </w:tcPr>
          <w:p w:rsidRPr="000547C0" w:rsidR="000547C0" w:rsidP="000547C0" w:rsidRDefault="000547C0" w14:paraId="127F0B39" w14:textId="3CF4E9E3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  <w:tcMar/>
          </w:tcPr>
          <w:p w:rsidRPr="000547C0" w:rsidR="000547C0" w:rsidP="000547C0" w:rsidRDefault="00817402" w14:paraId="5AEA310C" w14:textId="1792D573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Fishbone Diagram</w:t>
            </w:r>
          </w:p>
          <w:p w:rsidRPr="000547C0" w:rsidR="000547C0" w:rsidP="000547C0" w:rsidRDefault="00817402" w14:paraId="2EDE499F" w14:textId="51F2277F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The problem matrix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" w:asciiTheme="minorAscii" w:hAnsiTheme="minorAscii" w:cstheme="minorBidi"/>
        </w:rPr>
      </w:sdtPr>
      <w:sdtEndPr>
        <w:rPr>
          <w:rFonts w:ascii="Arial" w:hAnsi="Arial" w:cs="" w:asciiTheme="minorAscii" w:hAnsiTheme="minorAscii" w:cstheme="minorBidi"/>
        </w:rPr>
      </w:sdtEndPr>
      <w:sdtContent>
        <w:p w:rsidRPr="000547C0" w:rsidR="002B2D13" w:rsidP="00E25782" w:rsidRDefault="006344A8" w14:paraId="20508BD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5256CEC7" w14:textId="77777777">
        <w:tc>
          <w:tcPr>
            <w:tcW w:w="1620" w:type="dxa"/>
          </w:tcPr>
          <w:p w:rsidRPr="000547C0" w:rsidR="002B2D13" w:rsidRDefault="001C4533" w14:paraId="4D1293BF" w14:textId="2BA96C5B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117380" w14:paraId="5CBAE6E5" w14:textId="44E719D9">
            <w:pPr>
              <w:rPr>
                <w:rFonts w:cstheme="minorHAnsi"/>
              </w:rPr>
            </w:pPr>
            <w:r>
              <w:rPr>
                <w:rFonts w:cstheme="minorHAnsi"/>
              </w:rPr>
              <w:t>Fishbone Diagram</w:t>
            </w:r>
          </w:p>
        </w:tc>
        <w:tc>
          <w:tcPr>
            <w:tcW w:w="1324" w:type="dxa"/>
          </w:tcPr>
          <w:p w:rsidRPr="000547C0" w:rsidR="002B2D13" w:rsidRDefault="00A401A0" w14:paraId="0938B73C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117380" w14:paraId="5FDA3CAE" w14:textId="6C433DE5">
            <w:pPr>
              <w:rPr>
                <w:rFonts w:cstheme="minorHAnsi"/>
              </w:rPr>
            </w:pPr>
            <w:r>
              <w:rPr>
                <w:rFonts w:cstheme="minorHAnsi"/>
              </w:rPr>
              <w:t>Ben &amp; Shawn</w:t>
            </w:r>
          </w:p>
        </w:tc>
      </w:tr>
    </w:tbl>
    <w:p w:rsidRPr="000547C0" w:rsidR="002B2D13" w:rsidRDefault="00A401A0" w14:paraId="674793E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117380" w14:paraId="40016560" w14:textId="73DC5EED">
      <w:pPr>
        <w:rPr>
          <w:rFonts w:cstheme="minorHAnsi"/>
        </w:rPr>
      </w:pPr>
      <w:r>
        <w:rPr>
          <w:rFonts w:cstheme="minorHAnsi"/>
        </w:rPr>
        <w:t>The fishbone diagram is being</w:t>
      </w:r>
      <w:r w:rsidR="006F37B5">
        <w:rPr>
          <w:rFonts w:cstheme="minorHAnsi"/>
        </w:rPr>
        <w:t xml:space="preserve"> designed and created by Ben and Shawn</w:t>
      </w:r>
      <w:r>
        <w:rPr>
          <w:rFonts w:cstheme="minorHAnsi"/>
        </w:rPr>
        <w:t xml:space="preserve"> </w:t>
      </w:r>
    </w:p>
    <w:p w:rsidRPr="000547C0" w:rsidR="002B2D13" w:rsidRDefault="00A401A0" w14:paraId="109ADB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P="353E1965" w:rsidRDefault="006344A8" w14:paraId="1FE99652" w14:textId="6B425D1C">
      <w:pPr>
        <w:rPr>
          <w:rFonts w:cs="" w:cstheme="minorBidi"/>
        </w:rPr>
      </w:pPr>
      <w:r w:rsidRPr="353E1965" w:rsidR="00DAE322">
        <w:rPr>
          <w:rFonts w:cs="" w:cstheme="minorBidi"/>
        </w:rPr>
        <w:t xml:space="preserve">We </w:t>
      </w:r>
      <w:r w:rsidRPr="353E1965" w:rsidR="00DAE322">
        <w:rPr>
          <w:rFonts w:cs="" w:cstheme="minorBidi"/>
        </w:rPr>
        <w:t>accomplished</w:t>
      </w:r>
      <w:r w:rsidRPr="353E1965" w:rsidR="00DAE322">
        <w:rPr>
          <w:rFonts w:cs="" w:cstheme="minorBidi"/>
        </w:rPr>
        <w:t xml:space="preserve"> the fishbone diagram. 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01E0877" w14:paraId="64796EF8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A401A0" w14:paraId="5F389CE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A401A0" w14:paraId="19E8574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A401A0" w14:paraId="016A422D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0D60069" w14:paraId="2C2FD9BB" w14:textId="77777777">
        <w:tc>
          <w:tcPr>
            <w:tcW w:w="5310" w:type="dxa"/>
          </w:tcPr>
          <w:p w:rsidRPr="000547C0" w:rsidR="002B2D13" w:rsidP="00D60069" w:rsidRDefault="006F37B5" w14:paraId="21A309E5" w14:textId="08F0618F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Fishbone Diagram design</w:t>
            </w:r>
          </w:p>
        </w:tc>
        <w:tc>
          <w:tcPr>
            <w:tcW w:w="3060" w:type="dxa"/>
          </w:tcPr>
          <w:p w:rsidRPr="000547C0" w:rsidR="002B2D13" w:rsidP="00D60069" w:rsidRDefault="006F37B5" w14:paraId="06BF676B" w14:textId="2A6C0A88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  <w:tc>
          <w:tcPr>
            <w:tcW w:w="1854" w:type="dxa"/>
          </w:tcPr>
          <w:p w:rsidRPr="000547C0" w:rsidR="002B2D13" w:rsidP="00D60069" w:rsidRDefault="006F37B5" w14:paraId="77EF2373" w14:textId="3CE0E80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23/03/2026</w:t>
            </w:r>
          </w:p>
        </w:tc>
      </w:tr>
      <w:tr w:rsidRPr="000547C0" w:rsidR="002B2D13" w:rsidTr="00D60069" w14:paraId="2FF9C7BF" w14:textId="77777777">
        <w:tc>
          <w:tcPr>
            <w:tcW w:w="5310" w:type="dxa"/>
          </w:tcPr>
          <w:p w:rsidRPr="000547C0" w:rsidR="002B2D13" w:rsidP="00D60069" w:rsidRDefault="006F37B5" w14:paraId="42C0A497" w14:textId="1A589FC2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Fishbone issues</w:t>
            </w:r>
          </w:p>
        </w:tc>
        <w:tc>
          <w:tcPr>
            <w:tcW w:w="3060" w:type="dxa"/>
          </w:tcPr>
          <w:p w:rsidRPr="000547C0" w:rsidR="002B2D13" w:rsidP="00D60069" w:rsidRDefault="006F37B5" w14:paraId="7376FD88" w14:textId="410B7846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 Peipi &amp; Ben O’Hara</w:t>
            </w:r>
          </w:p>
        </w:tc>
        <w:tc>
          <w:tcPr>
            <w:tcW w:w="1854" w:type="dxa"/>
          </w:tcPr>
          <w:p w:rsidRPr="000547C0" w:rsidR="002B2D13" w:rsidP="00D60069" w:rsidRDefault="006F37B5" w14:paraId="36E951F4" w14:textId="71DC1D4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23/03/2026</w:t>
            </w:r>
          </w:p>
        </w:tc>
      </w:tr>
      <w:tr w:rsidRPr="000547C0" w:rsidR="002B2D13" w:rsidTr="00D60069" w14:paraId="15EF0BA1" w14:textId="77777777">
        <w:tc>
          <w:tcPr>
            <w:tcW w:w="5310" w:type="dxa"/>
            <w:tcMar>
              <w:bottom w:w="288" w:type="dxa"/>
            </w:tcMar>
          </w:tcPr>
          <w:p w:rsidRPr="000547C0" w:rsidR="002B2D13" w:rsidP="00D60069" w:rsidRDefault="006F37B5" w14:paraId="1C70B684" w14:textId="5B1A9076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Fishbone diagram editing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2B2D13" w:rsidP="00D60069" w:rsidRDefault="006F37B5" w14:paraId="2B16AE69" w14:textId="6FCE9796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 O’Hara &amp; Shawn Peipi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2B2D13" w:rsidP="00D60069" w:rsidRDefault="006F37B5" w14:paraId="202DBE6C" w14:textId="5630287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23/03/2026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D62E01" w14:paraId="4A48D7E6" w14:textId="77777777">
        <w:tc>
          <w:tcPr>
            <w:tcW w:w="1620" w:type="dxa"/>
          </w:tcPr>
          <w:bookmarkEnd w:id="1"/>
          <w:p w:rsidRPr="000547C0" w:rsidR="00D62E01" w:rsidP="006344A8" w:rsidRDefault="001C4533" w14:paraId="0E9DE387" w14:textId="4EEB4C47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:rsidRPr="000547C0" w:rsidR="00D62E01" w:rsidP="006344A8" w:rsidRDefault="00117380" w14:paraId="5A2E62D2" w14:textId="01D0FFA4">
            <w:pPr>
              <w:rPr>
                <w:rFonts w:cstheme="minorHAnsi"/>
              </w:rPr>
            </w:pPr>
            <w:r>
              <w:rPr>
                <w:rFonts w:cstheme="minorHAnsi"/>
              </w:rPr>
              <w:t>The problem matrix</w:t>
            </w:r>
          </w:p>
        </w:tc>
        <w:tc>
          <w:tcPr>
            <w:tcW w:w="1324" w:type="dxa"/>
          </w:tcPr>
          <w:p w:rsidRPr="000547C0" w:rsidR="00D62E01" w:rsidP="006344A8" w:rsidRDefault="00A401A0" w14:paraId="4091F5A5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345A50" w14:paraId="3A898F3D" w14:textId="264A939C">
            <w:pPr>
              <w:rPr>
                <w:rFonts w:cstheme="minorHAnsi"/>
              </w:rPr>
            </w:pPr>
            <w:r>
              <w:rPr>
                <w:rFonts w:cstheme="minorHAnsi"/>
              </w:rPr>
              <w:t>Shawn &amp; Ben</w:t>
            </w:r>
          </w:p>
        </w:tc>
      </w:tr>
    </w:tbl>
    <w:p w:rsidRPr="000547C0" w:rsidR="00D62E01" w:rsidP="00D62E01" w:rsidRDefault="00A401A0" w14:paraId="678F69FE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sdt>
      <w:sdtPr>
        <w:id w:val="275993325"/>
        <w:placeholder>
          <w:docPart w:val="4285F303F52E4A13ACD9DA3E9373A3E3"/>
        </w:placeholder>
        <w:temporary/>
        <w:showingPlcHdr/>
        <w15:appearance w15:val="hidden"/>
        <w:rPr>
          <w:rFonts w:cs="" w:cstheme="minorBidi"/>
        </w:rPr>
      </w:sdtPr>
      <w:sdtEndPr>
        <w:rPr>
          <w:rFonts w:cs="" w:cstheme="minorBidi"/>
        </w:rPr>
      </w:sdtEndPr>
      <w:sdtContent>
        <w:p w:rsidRPr="000547C0" w:rsidR="00D62E01" w:rsidP="00D62E01" w:rsidRDefault="00D62E01" w14:paraId="03E23481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:rsidRPr="000547C0" w:rsidR="00D62E01" w:rsidP="00D62E01" w:rsidRDefault="00A401A0" w14:paraId="1804FCAD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p w:rsidRPr="000547C0" w:rsidR="00D62E01" w:rsidP="00D62E01" w:rsidRDefault="00FB50E2" w14:paraId="125E3B16" w14:textId="0F1393D6">
      <w:pPr>
        <w:rPr>
          <w:rFonts w:cstheme="minorHAnsi"/>
        </w:rPr>
      </w:pPr>
      <w:r>
        <w:rPr>
          <w:rFonts w:cstheme="minorBidi"/>
        </w:rPr>
        <w:t xml:space="preserve">The problem matrix was developed and </w:t>
      </w:r>
      <w:r w:rsidR="00A401A0">
        <w:rPr>
          <w:rFonts w:cstheme="minorBidi"/>
        </w:rPr>
        <w:t>created</w:t>
      </w:r>
      <w:r>
        <w:rPr>
          <w:rFonts w:cstheme="minorBidi"/>
        </w:rPr>
        <w:t xml:space="preserve"> as to requirement of the </w:t>
      </w:r>
      <w:r w:rsidR="00A401A0">
        <w:rPr>
          <w:rFonts w:cstheme="minorBidi"/>
        </w:rPr>
        <w:t>task.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18B19F28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A401A0" w14:paraId="440D845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A401A0" w14:paraId="559B1D80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A401A0" w14:paraId="3AC7A92B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2608428A" w14:textId="77777777">
        <w:tc>
          <w:tcPr>
            <w:tcW w:w="5310" w:type="dxa"/>
          </w:tcPr>
          <w:p w:rsidRPr="000547C0" w:rsidR="00D60069" w:rsidP="00284200" w:rsidRDefault="00C13DEE" w14:paraId="71336E69" w14:textId="1436DC2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Design the </w:t>
            </w:r>
            <w:r w:rsidR="00216EF1">
              <w:rPr>
                <w:rFonts w:cstheme="minorHAnsi"/>
              </w:rPr>
              <w:t xml:space="preserve">matrix </w:t>
            </w:r>
          </w:p>
        </w:tc>
        <w:tc>
          <w:tcPr>
            <w:tcW w:w="3060" w:type="dxa"/>
          </w:tcPr>
          <w:p w:rsidRPr="000547C0" w:rsidR="00D60069" w:rsidP="00284200" w:rsidRDefault="1D9EBCFC" w14:paraId="5D1FAAC7" w14:textId="7718B53B">
            <w:pPr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</w:tcPr>
          <w:p w:rsidRPr="000547C0" w:rsidR="00D60069" w:rsidP="00284200" w:rsidRDefault="00BA2CC4" w14:paraId="22E77F38" w14:textId="295E9D53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23/03/2026</w:t>
            </w:r>
          </w:p>
        </w:tc>
      </w:tr>
      <w:tr w:rsidRPr="000547C0" w:rsidR="00D60069" w:rsidTr="00284200" w14:paraId="1AAD7927" w14:textId="77777777">
        <w:tc>
          <w:tcPr>
            <w:tcW w:w="5310" w:type="dxa"/>
          </w:tcPr>
          <w:p w:rsidRPr="000547C0" w:rsidR="00D60069" w:rsidP="00284200" w:rsidRDefault="00216EF1" w14:paraId="25ED6EA4" w14:textId="4EB1BA0C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Think of problems</w:t>
            </w:r>
            <w:r w:rsidR="00F06EE7">
              <w:rPr>
                <w:rFonts w:cstheme="minorHAnsi"/>
              </w:rPr>
              <w:t xml:space="preserve"> for matrix</w:t>
            </w:r>
          </w:p>
        </w:tc>
        <w:tc>
          <w:tcPr>
            <w:tcW w:w="3060" w:type="dxa"/>
          </w:tcPr>
          <w:p w:rsidRPr="000547C0" w:rsidR="00D60069" w:rsidP="00284200" w:rsidRDefault="35DFCC96" w14:paraId="20BA607F" w14:textId="0DF79D05">
            <w:pPr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</w:tcPr>
          <w:p w:rsidRPr="000547C0" w:rsidR="00D60069" w:rsidP="00284200" w:rsidRDefault="00BA2CC4" w14:paraId="2914B697" w14:textId="428BFB32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23/03/2026</w:t>
            </w:r>
          </w:p>
        </w:tc>
      </w:tr>
      <w:tr w:rsidRPr="000547C0" w:rsidR="00D60069" w:rsidTr="00284200" w14:paraId="793B67BE" w14:textId="77777777">
        <w:tc>
          <w:tcPr>
            <w:tcW w:w="5310" w:type="dxa"/>
            <w:tcMar>
              <w:bottom w:w="288" w:type="dxa"/>
            </w:tcMar>
          </w:tcPr>
          <w:p w:rsidRPr="000547C0" w:rsidR="00D60069" w:rsidP="00284200" w:rsidRDefault="28A77143" w14:paraId="0C0D8CC9" w14:textId="3EF1A729">
            <w:pPr>
              <w:pStyle w:val="ListBullet"/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Edit the problem matrix (If needed)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D60069" w:rsidP="00284200" w:rsidRDefault="6C2F09B1" w14:paraId="7EDEB6A9" w14:textId="16F1F38F">
            <w:pPr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D60069" w:rsidP="00284200" w:rsidRDefault="6C2F09B1" w14:paraId="411261B6" w14:textId="078EEC90">
            <w:pPr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23/03/2026</w:t>
            </w:r>
          </w:p>
        </w:tc>
      </w:tr>
    </w:tbl>
    <w:p w:rsidRPr="000547C0" w:rsidR="002B2D13" w:rsidP="00E25782" w:rsidRDefault="00A401A0" w14:paraId="2697D922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A401A0" w14:paraId="3BC81F5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RDefault="5022FE5C" w14:paraId="07676790" w14:textId="58481F8E">
      <w:pPr>
        <w:rPr>
          <w:rFonts w:cstheme="minorBidi"/>
        </w:rPr>
      </w:pPr>
      <w:r w:rsidRPr="1A97EB07">
        <w:rPr>
          <w:rFonts w:cstheme="minorBidi"/>
        </w:rPr>
        <w:t xml:space="preserve">Microsoft word, google docs, laptop. </w:t>
      </w:r>
    </w:p>
    <w:p w:rsidRPr="000547C0" w:rsidR="00212D56" w:rsidP="00212D56" w:rsidRDefault="00212D56" w14:paraId="3CD0098F" w14:textId="61EBDF0E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118AA51F" w14:paraId="140B9928" w14:textId="4AD298FD">
      <w:pPr>
        <w:rPr>
          <w:rFonts w:cstheme="minorBidi"/>
        </w:rPr>
      </w:pPr>
      <w:r w:rsidRPr="1A97EB07">
        <w:rPr>
          <w:rFonts w:cstheme="minorBidi"/>
        </w:rPr>
        <w:t>24/03/2026</w:t>
      </w:r>
    </w:p>
    <w:p w:rsidRPr="000547C0" w:rsidR="00212D56" w:rsidRDefault="00212D56" w14:paraId="1C4E2CA6" w14:textId="7FE0182E">
      <w:pPr>
        <w:rPr>
          <w:rFonts w:cstheme="minorHAnsi"/>
        </w:rPr>
      </w:pPr>
    </w:p>
    <w:p w:rsidRPr="000547C0" w:rsidR="000547C0" w:rsidRDefault="000547C0" w14:paraId="530C9891" w14:textId="4BDD5A4D">
      <w:pPr>
        <w:rPr>
          <w:rFonts w:cstheme="minorHAnsi"/>
        </w:rPr>
      </w:pPr>
    </w:p>
    <w:p w:rsidRPr="000547C0" w:rsidR="000547C0" w:rsidP="000547C0" w:rsidRDefault="000547C0" w14:paraId="0A3F6814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3D88889B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05DE148B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226A" w:rsidRDefault="001B226A" w14:paraId="7A8779DC" w14:textId="77777777">
      <w:pPr>
        <w:spacing w:before="0" w:after="0"/>
      </w:pPr>
      <w:r>
        <w:separator/>
      </w:r>
    </w:p>
  </w:endnote>
  <w:endnote w:type="continuationSeparator" w:id="0">
    <w:p w:rsidR="001B226A" w:rsidRDefault="001B226A" w14:paraId="4BD7C6ED" w14:textId="77777777">
      <w:pPr>
        <w:spacing w:before="0" w:after="0"/>
      </w:pPr>
      <w:r>
        <w:continuationSeparator/>
      </w:r>
    </w:p>
  </w:endnote>
  <w:endnote w:type="continuationNotice" w:id="1">
    <w:p w:rsidR="00405F44" w:rsidRDefault="00405F44" w14:paraId="332B769E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2A3BE06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25782" w:rsidP="00212D56" w:rsidRDefault="00E25782" w14:paraId="265D50A5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3B7DB7DA" w14:textId="436C21E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30D20000" w14:textId="58C3CA4C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226A" w:rsidRDefault="001B226A" w14:paraId="488E6B94" w14:textId="77777777">
      <w:pPr>
        <w:spacing w:before="0" w:after="0"/>
      </w:pPr>
      <w:r>
        <w:separator/>
      </w:r>
    </w:p>
  </w:footnote>
  <w:footnote w:type="continuationSeparator" w:id="0">
    <w:p w:rsidR="001B226A" w:rsidRDefault="001B226A" w14:paraId="1A3D2B0E" w14:textId="77777777">
      <w:pPr>
        <w:spacing w:before="0" w:after="0"/>
      </w:pPr>
      <w:r>
        <w:continuationSeparator/>
      </w:r>
    </w:p>
  </w:footnote>
  <w:footnote w:type="continuationNotice" w:id="1">
    <w:p w:rsidR="00405F44" w:rsidRDefault="00405F44" w14:paraId="0EBF0E0E" w14:textId="77777777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0468591">
    <w:abstractNumId w:val="3"/>
  </w:num>
  <w:num w:numId="2" w16cid:durableId="1390373569">
    <w:abstractNumId w:val="4"/>
  </w:num>
  <w:num w:numId="3" w16cid:durableId="452481832">
    <w:abstractNumId w:val="1"/>
  </w:num>
  <w:num w:numId="4" w16cid:durableId="1062022429">
    <w:abstractNumId w:val="0"/>
  </w:num>
  <w:num w:numId="5" w16cid:durableId="719330155">
    <w:abstractNumId w:val="1"/>
    <w:lvlOverride w:ilvl="0">
      <w:startOverride w:val="1"/>
    </w:lvlOverride>
  </w:num>
  <w:num w:numId="6" w16cid:durableId="1509950716">
    <w:abstractNumId w:val="1"/>
    <w:lvlOverride w:ilvl="0">
      <w:startOverride w:val="1"/>
    </w:lvlOverride>
  </w:num>
  <w:num w:numId="7" w16cid:durableId="123184331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547C0"/>
    <w:rsid w:val="00086771"/>
    <w:rsid w:val="00117380"/>
    <w:rsid w:val="001B226A"/>
    <w:rsid w:val="001C4533"/>
    <w:rsid w:val="001D1917"/>
    <w:rsid w:val="001E0877"/>
    <w:rsid w:val="001F1443"/>
    <w:rsid w:val="0020000C"/>
    <w:rsid w:val="00212D56"/>
    <w:rsid w:val="00216EF1"/>
    <w:rsid w:val="00256AF9"/>
    <w:rsid w:val="002779AB"/>
    <w:rsid w:val="002B2D13"/>
    <w:rsid w:val="002C24BF"/>
    <w:rsid w:val="00345A50"/>
    <w:rsid w:val="0034721D"/>
    <w:rsid w:val="003D5BF7"/>
    <w:rsid w:val="003D5D47"/>
    <w:rsid w:val="003F257D"/>
    <w:rsid w:val="00405F44"/>
    <w:rsid w:val="004F7189"/>
    <w:rsid w:val="0053194A"/>
    <w:rsid w:val="00550E0F"/>
    <w:rsid w:val="005A7328"/>
    <w:rsid w:val="00611D28"/>
    <w:rsid w:val="006344A8"/>
    <w:rsid w:val="006C2459"/>
    <w:rsid w:val="006F37B5"/>
    <w:rsid w:val="006F5CF4"/>
    <w:rsid w:val="00734EEC"/>
    <w:rsid w:val="007F04FA"/>
    <w:rsid w:val="00817402"/>
    <w:rsid w:val="00901E61"/>
    <w:rsid w:val="009A4530"/>
    <w:rsid w:val="00A401A0"/>
    <w:rsid w:val="00A83064"/>
    <w:rsid w:val="00B777C6"/>
    <w:rsid w:val="00BA2CC4"/>
    <w:rsid w:val="00C13DEE"/>
    <w:rsid w:val="00C1744B"/>
    <w:rsid w:val="00CD0054"/>
    <w:rsid w:val="00CE4D89"/>
    <w:rsid w:val="00D60069"/>
    <w:rsid w:val="00D62E01"/>
    <w:rsid w:val="00D661EE"/>
    <w:rsid w:val="00D83D81"/>
    <w:rsid w:val="00DAE322"/>
    <w:rsid w:val="00E048B4"/>
    <w:rsid w:val="00E25782"/>
    <w:rsid w:val="00ED1F02"/>
    <w:rsid w:val="00ED3BB1"/>
    <w:rsid w:val="00F03EE3"/>
    <w:rsid w:val="00F06EE7"/>
    <w:rsid w:val="00F434DD"/>
    <w:rsid w:val="00F82BF1"/>
    <w:rsid w:val="00FB50E2"/>
    <w:rsid w:val="02C109AE"/>
    <w:rsid w:val="08C92201"/>
    <w:rsid w:val="118AA51F"/>
    <w:rsid w:val="17E004D5"/>
    <w:rsid w:val="1A97EB07"/>
    <w:rsid w:val="1D9EBCFC"/>
    <w:rsid w:val="28A77143"/>
    <w:rsid w:val="2D706E33"/>
    <w:rsid w:val="353E1965"/>
    <w:rsid w:val="35DFCC96"/>
    <w:rsid w:val="366516C9"/>
    <w:rsid w:val="36B1F1C2"/>
    <w:rsid w:val="4696D14B"/>
    <w:rsid w:val="4FCD4413"/>
    <w:rsid w:val="5022FE5C"/>
    <w:rsid w:val="56AFD6E8"/>
    <w:rsid w:val="5D535D59"/>
    <w:rsid w:val="64A0252C"/>
    <w:rsid w:val="6685F162"/>
    <w:rsid w:val="6C2F09B1"/>
    <w:rsid w:val="7510B2DD"/>
    <w:rsid w:val="7AF13483"/>
    <w:rsid w:val="7D52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xmlns:wp14="http://schemas.microsoft.com/office/word/2010/wordml" w:rsidR="00515850" w:rsidRDefault="002779AB" w14:paraId="0A534796" wp14:textId="77777777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xmlns:wp14="http://schemas.microsoft.com/office/word/2010/wordml" w:rsidR="00515850" w:rsidRDefault="002779AB" w14:paraId="33EFF5C2" wp14:textId="77777777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xmlns:wp14="http://schemas.microsoft.com/office/word/2010/wordml" w:rsidR="00515850" w:rsidRDefault="002779AB" w14:paraId="39CC3F0D" wp14:textId="77777777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xmlns:wp14="http://schemas.microsoft.com/office/word/2010/wordml" w:rsidR="00515850" w:rsidRDefault="002779AB" w14:paraId="3379B867" wp14:textId="77777777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xmlns:wp14="http://schemas.microsoft.com/office/word/2010/wordml" w:rsidR="00515850" w:rsidRDefault="002779AB" w14:paraId="722DB808" wp14:textId="77777777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xmlns:wp14="http://schemas.microsoft.com/office/word/2010/wordml" w:rsidR="00515850" w:rsidRDefault="002779AB" w14:paraId="60548B8B" wp14:textId="77777777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xmlns:wp14="http://schemas.microsoft.com/office/word/2010/wordml" w:rsidR="00515850" w:rsidRDefault="002779AB" w14:paraId="6E8FC2CF" wp14:textId="77777777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1D1917"/>
    <w:rsid w:val="00256AF9"/>
    <w:rsid w:val="002779AB"/>
    <w:rsid w:val="00341793"/>
    <w:rsid w:val="003575C7"/>
    <w:rsid w:val="00515850"/>
    <w:rsid w:val="00C926F6"/>
    <w:rsid w:val="00F45161"/>
    <w:rsid w:val="00F8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4437440F0B0F4E6A8E6D594A9989F345">
    <w:name w:val="4437440F0B0F4E6A8E6D594A9989F345"/>
  </w:style>
  <w:style w:type="paragraph" w:customStyle="1" w:styleId="43545A57ED664B3BA892BDAA35D7C9CA">
    <w:name w:val="43545A57ED664B3BA892BDAA35D7C9CA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Informal meeting minutes.dotx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O'Hara Ben Taylor</lastModifiedBy>
  <revision>19</revision>
  <dcterms:created xsi:type="dcterms:W3CDTF">2026-03-15T21:52:00.0000000Z</dcterms:created>
  <dcterms:modified xsi:type="dcterms:W3CDTF">2026-04-27T23:34:11.9166499Z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