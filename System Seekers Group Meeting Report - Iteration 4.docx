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725E4A89" w14:textId="48CCF80A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BE73A7">
        <w:rPr>
          <w:rFonts w:asciiTheme="minorHAnsi" w:hAnsiTheme="minorHAnsi" w:cstheme="minorHAnsi"/>
          <w:color w:val="1F497D" w:themeColor="text2"/>
        </w:rPr>
        <w:t>4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B953AB" w14:paraId="6A2C30AE" w14:textId="40B985BE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09/03/2026</w:t>
            </w:r>
          </w:p>
          <w:p w:rsidRPr="000547C0" w:rsidR="00D62E01" w:rsidRDefault="00B953AB" w14:paraId="3C5464D8" w14:textId="083EF17D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10:00am</w:t>
            </w:r>
          </w:p>
          <w:p w:rsidRPr="000547C0" w:rsidR="002B2D13" w:rsidP="00D62E01" w:rsidRDefault="00AA79E0" w14:paraId="0CAD7FF3" w14:textId="7AABF412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Tairawhiti Campus EIT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2F7966CD" w14:textId="1F876272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AD5F14" w14:paraId="641BFFAF" w14:textId="67E4B22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Anas</w:t>
            </w:r>
            <w:r w:rsidR="00B75B14">
              <w:rPr>
                <w:rFonts w:cstheme="minorHAnsi"/>
              </w:rPr>
              <w:t>tasia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16094F" w14:paraId="4FD9BE94" w14:textId="5E1EBD64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EF5877" w14:paraId="7A298D8A" w14:textId="2C88321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721A01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842653" w14:paraId="3E16E044" w14:textId="4F9EB5BB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721A01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842653" w14:paraId="240AE26A" w14:textId="4DF60288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</w:t>
            </w:r>
            <w:r w:rsidR="00925F39">
              <w:rPr>
                <w:rFonts w:cstheme="minorHAnsi"/>
              </w:rPr>
              <w:t>i</w:t>
            </w:r>
            <w:r>
              <w:rPr>
                <w:rFonts w:cstheme="minorHAnsi"/>
              </w:rPr>
              <w:t>pi</w:t>
            </w:r>
            <w:r w:rsidR="00925F39">
              <w:rPr>
                <w:rFonts w:cstheme="minorHAnsi"/>
              </w:rPr>
              <w:t xml:space="preserve">, Ben O’Hara </w:t>
            </w:r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925F39" w14:paraId="7A63F83E" w14:textId="44DD852E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721A01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5662514B" w14:textId="659CEB0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925F39">
              <w:rPr>
                <w:rFonts w:cstheme="minorHAnsi"/>
              </w:rPr>
              <w:t xml:space="preserve">, </w:t>
            </w:r>
            <w:r w:rsidR="00034842">
              <w:rPr>
                <w:rFonts w:cstheme="minorHAnsi"/>
              </w:rPr>
              <w:t>PC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CF491B" w14:paraId="5AEA310C" w14:textId="2F12F1C3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Context diagram</w:t>
            </w:r>
            <w:r w:rsidR="00F0417A">
              <w:rPr>
                <w:rFonts w:cstheme="minorHAnsi"/>
              </w:rPr>
              <w:t>s</w:t>
            </w:r>
          </w:p>
          <w:p w:rsidRPr="000547C0" w:rsidR="000547C0" w:rsidP="000547C0" w:rsidRDefault="00454311" w14:paraId="2EDE499F" w14:textId="311BAEA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 xml:space="preserve">User case diagram 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EndPr>
        <w:rPr>
          <w:rFonts w:ascii="Arial" w:hAnsi="Arial" w:cs="Arial" w:asciiTheme="minorAscii" w:hAnsiTheme="minorAscii" w:cstheme="minorBidi"/>
        </w:rPr>
      </w:sdtEnd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D94512" w14:paraId="5CBAE6E5" w14:textId="3B7C6C03">
            <w:pPr>
              <w:rPr>
                <w:rFonts w:cstheme="minorHAnsi"/>
              </w:rPr>
            </w:pPr>
            <w:r>
              <w:rPr>
                <w:rFonts w:cstheme="minorHAnsi"/>
              </w:rPr>
              <w:t>The creation of three context diagrams</w:t>
            </w:r>
          </w:p>
        </w:tc>
        <w:tc>
          <w:tcPr>
            <w:tcW w:w="1324" w:type="dxa"/>
          </w:tcPr>
          <w:p w:rsidRPr="000547C0" w:rsidR="002B2D13" w:rsidRDefault="00721A01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3148D3" w14:paraId="5FDA3CAE" w14:textId="49EC8DB7">
            <w:pPr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</w:tr>
    </w:tbl>
    <w:p w:rsidRPr="000547C0" w:rsidR="002B2D13" w:rsidRDefault="00721A01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3148D3" w14:paraId="40016560" w14:textId="28620C17">
      <w:pPr>
        <w:rPr>
          <w:rFonts w:cstheme="minorHAnsi"/>
        </w:rPr>
      </w:pPr>
      <w:r>
        <w:rPr>
          <w:rFonts w:cstheme="minorHAnsi"/>
        </w:rPr>
        <w:t xml:space="preserve">The context diagrams by both Ben and Shawn </w:t>
      </w:r>
      <w:r w:rsidR="00323B2B">
        <w:rPr>
          <w:rFonts w:cstheme="minorHAnsi"/>
        </w:rPr>
        <w:t xml:space="preserve">were done both separately </w:t>
      </w:r>
      <w:r w:rsidR="005F32C4">
        <w:rPr>
          <w:rFonts w:cstheme="minorHAnsi"/>
        </w:rPr>
        <w:t>and together.</w:t>
      </w:r>
    </w:p>
    <w:p w:rsidRPr="000547C0" w:rsidR="002B2D13" w:rsidRDefault="00721A01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197427" w14:paraId="1FE99652" w14:textId="2B644CC9">
      <w:pPr>
        <w:rPr>
          <w:rFonts w:cstheme="minorHAnsi"/>
        </w:rPr>
      </w:pPr>
      <w:r>
        <w:rPr>
          <w:rFonts w:cstheme="minorHAnsi"/>
        </w:rPr>
        <w:t>The three diagrams were completed</w:t>
      </w:r>
      <w:r w:rsidR="00D974AF">
        <w:rPr>
          <w:rFonts w:cstheme="minorHAnsi"/>
        </w:rPr>
        <w:t>. Human resources</w:t>
      </w:r>
      <w:r w:rsidR="00EB2D1A">
        <w:rPr>
          <w:rFonts w:cstheme="minorHAnsi"/>
        </w:rPr>
        <w:t>, by Shawn. Customer relations</w:t>
      </w:r>
      <w:r w:rsidR="006429EB">
        <w:rPr>
          <w:rFonts w:cstheme="minorHAnsi"/>
        </w:rPr>
        <w:t>,</w:t>
      </w:r>
      <w:r w:rsidR="00EB2D1A">
        <w:rPr>
          <w:rFonts w:cstheme="minorHAnsi"/>
        </w:rPr>
        <w:t xml:space="preserve"> by</w:t>
      </w:r>
      <w:r w:rsidR="006429EB">
        <w:rPr>
          <w:rFonts w:cstheme="minorHAnsi"/>
        </w:rPr>
        <w:t xml:space="preserve"> Ben and Inventory by both Ben and Shawn.</w:t>
      </w:r>
      <w:r w:rsidR="00EB2D1A">
        <w:rPr>
          <w:rFonts w:cstheme="minorHAnsi"/>
        </w:rPr>
        <w:t xml:space="preserve"> 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721A01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721A01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721A01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2C2FD9BB" w14:textId="77777777">
        <w:tc>
          <w:tcPr>
            <w:tcW w:w="5310" w:type="dxa"/>
          </w:tcPr>
          <w:p w:rsidRPr="000547C0" w:rsidR="002B2D13" w:rsidP="00D60069" w:rsidRDefault="006C0F66" w14:paraId="21A309E5" w14:textId="15CE3934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Human Resource diagram</w:t>
            </w:r>
          </w:p>
        </w:tc>
        <w:tc>
          <w:tcPr>
            <w:tcW w:w="3060" w:type="dxa"/>
          </w:tcPr>
          <w:p w:rsidRPr="000547C0" w:rsidR="002B2D13" w:rsidP="00D60069" w:rsidRDefault="00C651D5" w14:paraId="06BF676B" w14:textId="6FC1290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854" w:type="dxa"/>
          </w:tcPr>
          <w:p w:rsidRPr="000547C0" w:rsidR="002B2D13" w:rsidP="00D60069" w:rsidRDefault="003048D1" w14:paraId="77EF2373" w14:textId="163C055A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10/03/2026</w:t>
            </w:r>
          </w:p>
        </w:tc>
      </w:tr>
      <w:tr w:rsidRPr="000547C0" w:rsidR="002B2D13" w:rsidTr="00D60069" w14:paraId="2FF9C7BF" w14:textId="77777777">
        <w:tc>
          <w:tcPr>
            <w:tcW w:w="5310" w:type="dxa"/>
          </w:tcPr>
          <w:p w:rsidRPr="000547C0" w:rsidR="002B2D13" w:rsidP="00D60069" w:rsidRDefault="006C0F66" w14:paraId="42C0A497" w14:textId="150A044C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Customer relations</w:t>
            </w:r>
            <w:r w:rsidR="00C651D5">
              <w:rPr>
                <w:rFonts w:cstheme="minorHAnsi"/>
              </w:rPr>
              <w:t xml:space="preserve"> diagram</w:t>
            </w:r>
          </w:p>
        </w:tc>
        <w:tc>
          <w:tcPr>
            <w:tcW w:w="3060" w:type="dxa"/>
          </w:tcPr>
          <w:p w:rsidRPr="000547C0" w:rsidR="002B2D13" w:rsidP="00D60069" w:rsidRDefault="00C651D5" w14:paraId="7376FD88" w14:textId="0AFF239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  <w:tc>
          <w:tcPr>
            <w:tcW w:w="1854" w:type="dxa"/>
          </w:tcPr>
          <w:p w:rsidRPr="000547C0" w:rsidR="002B2D13" w:rsidP="00D60069" w:rsidRDefault="002555C0" w14:paraId="36E951F4" w14:textId="43162D5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10/03/2026</w:t>
            </w:r>
          </w:p>
        </w:tc>
      </w:tr>
      <w:tr w:rsidRPr="000547C0" w:rsidR="002B2D13" w:rsidTr="00D60069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2B2D13" w:rsidP="00D60069" w:rsidRDefault="00C651D5" w14:paraId="1C70B684" w14:textId="65833004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Inventory diagram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2B2D13" w:rsidP="00D60069" w:rsidRDefault="00C651D5" w14:paraId="2B16AE69" w14:textId="1DCFD5B5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Peipi &amp; Ben O’Hara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2B2D13" w:rsidP="00D60069" w:rsidRDefault="002555C0" w14:paraId="202DBE6C" w14:textId="7E229AF6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10/03/2026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4A48D7E6" w14:textId="77777777">
        <w:tc>
          <w:tcPr>
            <w:tcW w:w="1620" w:type="dxa"/>
          </w:tcPr>
          <w:bookmarkEnd w:id="1"/>
          <w:p w:rsidRPr="000547C0" w:rsidR="00D62E01" w:rsidP="006344A8" w:rsidRDefault="001C4533" w14:paraId="0E9DE387" w14:textId="4EEB4C4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7A0E57" w14:paraId="5A2E62D2" w14:textId="2BD4CFA6">
            <w:pPr>
              <w:rPr>
                <w:rFonts w:cstheme="minorHAnsi"/>
              </w:rPr>
            </w:pPr>
            <w:r>
              <w:rPr>
                <w:rFonts w:cstheme="minorHAnsi"/>
              </w:rPr>
              <w:t>User case diagram</w:t>
            </w:r>
            <w:r w:rsidR="00194F06">
              <w:rPr>
                <w:rFonts w:cstheme="minorHAnsi"/>
              </w:rPr>
              <w:t>s</w:t>
            </w:r>
          </w:p>
        </w:tc>
        <w:tc>
          <w:tcPr>
            <w:tcW w:w="1324" w:type="dxa"/>
          </w:tcPr>
          <w:p w:rsidRPr="000547C0" w:rsidR="00D62E01" w:rsidP="006344A8" w:rsidRDefault="00721A01" w14:paraId="4091F5A5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012434" w14:paraId="3A898F3D" w14:textId="14AC25D4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D62E01" w:rsidP="00D62E01" w:rsidRDefault="00721A01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p w:rsidRPr="000547C0" w:rsidR="00D62E01" w:rsidP="00D62E01" w:rsidRDefault="00194F06" w14:paraId="03E23481" w14:textId="255C3CAD">
      <w:pPr>
        <w:rPr>
          <w:rFonts w:cstheme="minorHAnsi"/>
        </w:rPr>
      </w:pPr>
      <w:r>
        <w:rPr>
          <w:rFonts w:cstheme="minorHAnsi"/>
        </w:rPr>
        <w:t>U</w:t>
      </w:r>
      <w:r w:rsidR="00BB55D4">
        <w:rPr>
          <w:rFonts w:cstheme="minorHAnsi"/>
        </w:rPr>
        <w:t>ser case diagram</w:t>
      </w:r>
      <w:r>
        <w:rPr>
          <w:rFonts w:cstheme="minorHAnsi"/>
        </w:rPr>
        <w:t>s</w:t>
      </w:r>
      <w:r w:rsidR="00BB55D4">
        <w:rPr>
          <w:rFonts w:cstheme="minorHAnsi"/>
        </w:rPr>
        <w:t xml:space="preserve"> </w:t>
      </w:r>
      <w:r>
        <w:rPr>
          <w:rFonts w:cstheme="minorHAnsi"/>
        </w:rPr>
        <w:t>are</w:t>
      </w:r>
      <w:r w:rsidR="00BB55D4">
        <w:rPr>
          <w:rFonts w:cstheme="minorHAnsi"/>
        </w:rPr>
        <w:t xml:space="preserve"> being made for </w:t>
      </w:r>
      <w:r w:rsidR="00BA6AB0">
        <w:rPr>
          <w:rFonts w:cstheme="minorHAnsi"/>
        </w:rPr>
        <w:t xml:space="preserve">our company </w:t>
      </w:r>
      <w:r w:rsidR="00EF6737">
        <w:rPr>
          <w:rFonts w:cstheme="minorHAnsi"/>
        </w:rPr>
        <w:t>System Seekers</w:t>
      </w:r>
      <w:r>
        <w:rPr>
          <w:rFonts w:cstheme="minorHAnsi"/>
        </w:rPr>
        <w:t xml:space="preserve"> by both </w:t>
      </w:r>
      <w:r w:rsidR="0003257B">
        <w:rPr>
          <w:rFonts w:cstheme="minorHAnsi"/>
        </w:rPr>
        <w:t>Shawn and Ben.</w:t>
      </w:r>
    </w:p>
    <w:p w:rsidRPr="000547C0" w:rsidR="00D62E01" w:rsidP="00D62E01" w:rsidRDefault="00721A01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0D62E01" w:rsidRDefault="00B15054" w14:paraId="125E3B16" w14:textId="1C6B8632">
      <w:pPr>
        <w:rPr>
          <w:rFonts w:cstheme="minorHAnsi"/>
        </w:rPr>
      </w:pPr>
      <w:r>
        <w:rPr>
          <w:rFonts w:cstheme="minorHAnsi"/>
        </w:rPr>
        <w:t xml:space="preserve">User case diagram was finally completed </w:t>
      </w:r>
      <w:r w:rsidR="00BE7369">
        <w:rPr>
          <w:rFonts w:cstheme="minorHAnsi"/>
        </w:rPr>
        <w:t>and has the data ready for display.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721A01" w14:paraId="440D845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721A01" w14:paraId="559B1D80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721A01" w14:paraId="3AC7A9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608428A" w14:textId="77777777">
        <w:tc>
          <w:tcPr>
            <w:tcW w:w="5310" w:type="dxa"/>
          </w:tcPr>
          <w:p w:rsidRPr="000547C0" w:rsidR="00D60069" w:rsidP="00284200" w:rsidRDefault="0003257B" w14:paraId="71336E69" w14:textId="33EA14D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Human resource </w:t>
            </w:r>
            <w:r w:rsidR="00011681">
              <w:rPr>
                <w:rFonts w:cstheme="minorHAnsi"/>
              </w:rPr>
              <w:t>user case diagram</w:t>
            </w:r>
          </w:p>
        </w:tc>
        <w:tc>
          <w:tcPr>
            <w:tcW w:w="3060" w:type="dxa"/>
          </w:tcPr>
          <w:p w:rsidRPr="000547C0" w:rsidR="00D60069" w:rsidP="00284200" w:rsidRDefault="00FF7299" w14:paraId="5D1FAAC7" w14:textId="6F30674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854" w:type="dxa"/>
          </w:tcPr>
          <w:p w:rsidRPr="000547C0" w:rsidR="00D60069" w:rsidP="00284200" w:rsidRDefault="00711ECF" w14:paraId="22E77F38" w14:textId="5BDEC635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  <w:r w:rsidR="00C227C5">
              <w:rPr>
                <w:rFonts w:cstheme="minorHAnsi"/>
              </w:rPr>
              <w:t>/03/2026</w:t>
            </w:r>
          </w:p>
        </w:tc>
      </w:tr>
      <w:tr w:rsidRPr="000547C0" w:rsidR="00C227C5" w:rsidTr="00284200" w14:paraId="1AAD7927" w14:textId="77777777">
        <w:tc>
          <w:tcPr>
            <w:tcW w:w="5310" w:type="dxa"/>
          </w:tcPr>
          <w:p w:rsidRPr="000547C0" w:rsidR="00C227C5" w:rsidP="00C227C5" w:rsidRDefault="00CB07F8" w14:paraId="25ED6EA4" w14:textId="6E15DAB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Customer relations user case diagram</w:t>
            </w:r>
          </w:p>
        </w:tc>
        <w:tc>
          <w:tcPr>
            <w:tcW w:w="3060" w:type="dxa"/>
          </w:tcPr>
          <w:p w:rsidRPr="000547C0" w:rsidR="00C227C5" w:rsidP="00C227C5" w:rsidRDefault="009F664F" w14:paraId="20BA607F" w14:textId="7FBBF65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  <w:tc>
          <w:tcPr>
            <w:tcW w:w="1854" w:type="dxa"/>
          </w:tcPr>
          <w:p w:rsidRPr="000547C0" w:rsidR="00C227C5" w:rsidP="00C227C5" w:rsidRDefault="00C227C5" w14:paraId="2914B697" w14:textId="47BAE80A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17/03/2026</w:t>
            </w:r>
          </w:p>
        </w:tc>
      </w:tr>
      <w:tr w:rsidRPr="000547C0" w:rsidR="00C227C5" w:rsidTr="00284200" w14:paraId="793B67BE" w14:textId="77777777">
        <w:tc>
          <w:tcPr>
            <w:tcW w:w="5310" w:type="dxa"/>
            <w:tcMar>
              <w:bottom w:w="288" w:type="dxa"/>
            </w:tcMar>
          </w:tcPr>
          <w:p w:rsidRPr="000547C0" w:rsidR="00C227C5" w:rsidP="00C227C5" w:rsidRDefault="00376F89" w14:paraId="0C0D8CC9" w14:textId="629BC9E2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Inventory user case diagram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C227C5" w:rsidP="00C227C5" w:rsidRDefault="00FF7299" w14:paraId="7EDEB6A9" w14:textId="43C02912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 O’Hara, Shawn Peipi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C227C5" w:rsidP="00C227C5" w:rsidRDefault="00C227C5" w14:paraId="411261B6" w14:textId="2837E51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17/03/2026</w:t>
            </w:r>
          </w:p>
        </w:tc>
      </w:tr>
      <w:tr w:rsidRPr="000547C0" w:rsidR="00011681" w:rsidTr="00284200" w14:paraId="62597721" w14:textId="77777777">
        <w:tc>
          <w:tcPr>
            <w:tcW w:w="5310" w:type="dxa"/>
            <w:tcMar>
              <w:bottom w:w="288" w:type="dxa"/>
            </w:tcMar>
          </w:tcPr>
          <w:p w:rsidRPr="000547C0" w:rsidR="00011681" w:rsidP="00011681" w:rsidRDefault="00011681" w14:paraId="4684C0AA" w14:textId="77777777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:rsidR="00011681" w:rsidP="00C227C5" w:rsidRDefault="00011681" w14:paraId="6DE00CDA" w14:textId="77777777">
            <w:pPr>
              <w:rPr>
                <w:rFonts w:cstheme="minorHAnsi"/>
              </w:rPr>
            </w:pPr>
          </w:p>
        </w:tc>
        <w:tc>
          <w:tcPr>
            <w:tcW w:w="1854" w:type="dxa"/>
            <w:tcMar>
              <w:bottom w:w="288" w:type="dxa"/>
            </w:tcMar>
          </w:tcPr>
          <w:p w:rsidR="00011681" w:rsidP="00C227C5" w:rsidRDefault="00011681" w14:paraId="4759FD5B" w14:textId="77777777">
            <w:pPr>
              <w:rPr>
                <w:rFonts w:cstheme="minorHAnsi"/>
              </w:rPr>
            </w:pPr>
          </w:p>
        </w:tc>
      </w:tr>
    </w:tbl>
    <w:p w:rsidRPr="000547C0" w:rsidR="002B2D13" w:rsidP="00E25782" w:rsidRDefault="00721A01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721A01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00897F4B" w14:paraId="07676790" w14:textId="6D2B3DE4">
      <w:pPr>
        <w:rPr>
          <w:rFonts w:cstheme="minorHAnsi"/>
        </w:rPr>
      </w:pPr>
      <w:r>
        <w:rPr>
          <w:rFonts w:cstheme="minorHAnsi"/>
        </w:rPr>
        <w:t xml:space="preserve">Google drawings, </w:t>
      </w:r>
      <w:r w:rsidR="009E3414">
        <w:rPr>
          <w:rFonts w:cstheme="minorHAnsi"/>
        </w:rPr>
        <w:t>L</w:t>
      </w:r>
      <w:r>
        <w:rPr>
          <w:rFonts w:cstheme="minorHAnsi"/>
        </w:rPr>
        <w:t>ucidchart</w:t>
      </w:r>
      <w:r w:rsidR="009E3414">
        <w:rPr>
          <w:rFonts w:cstheme="minorHAnsi"/>
        </w:rPr>
        <w:t>, Word, google docs. Laptop</w:t>
      </w:r>
      <w:r w:rsidR="001E69CF">
        <w:rPr>
          <w:rFonts w:cstheme="minorHAnsi"/>
        </w:rPr>
        <w:t xml:space="preserve"> &amp; PC</w:t>
      </w:r>
    </w:p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1E69CF" w14:paraId="140B9928" w14:textId="4BDB4111">
      <w:pPr>
        <w:rPr>
          <w:rFonts w:cstheme="minorHAnsi"/>
        </w:rPr>
      </w:pPr>
      <w:r>
        <w:rPr>
          <w:rFonts w:cstheme="minorHAnsi"/>
        </w:rPr>
        <w:t>17/03/2026</w:t>
      </w:r>
    </w:p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1A01" w:rsidRDefault="00721A01" w14:paraId="72764451" w14:textId="77777777">
      <w:pPr>
        <w:spacing w:before="0" w:after="0"/>
      </w:pPr>
      <w:r>
        <w:separator/>
      </w:r>
    </w:p>
  </w:endnote>
  <w:endnote w:type="continuationSeparator" w:id="0">
    <w:p w:rsidR="00721A01" w:rsidRDefault="00721A01" w14:paraId="161874D0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1A01" w:rsidRDefault="00721A01" w14:paraId="41D68816" w14:textId="77777777">
      <w:pPr>
        <w:spacing w:before="0" w:after="0"/>
      </w:pPr>
      <w:r>
        <w:separator/>
      </w:r>
    </w:p>
  </w:footnote>
  <w:footnote w:type="continuationSeparator" w:id="0">
    <w:p w:rsidR="00721A01" w:rsidRDefault="00721A01" w14:paraId="6204CEAD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1954772">
    <w:abstractNumId w:val="3"/>
  </w:num>
  <w:num w:numId="2" w16cid:durableId="1806704139">
    <w:abstractNumId w:val="4"/>
  </w:num>
  <w:num w:numId="3" w16cid:durableId="1604529273">
    <w:abstractNumId w:val="1"/>
  </w:num>
  <w:num w:numId="4" w16cid:durableId="708266930">
    <w:abstractNumId w:val="0"/>
  </w:num>
  <w:num w:numId="5" w16cid:durableId="1337153256">
    <w:abstractNumId w:val="1"/>
    <w:lvlOverride w:ilvl="0">
      <w:startOverride w:val="1"/>
    </w:lvlOverride>
  </w:num>
  <w:num w:numId="6" w16cid:durableId="1855652017">
    <w:abstractNumId w:val="1"/>
    <w:lvlOverride w:ilvl="0">
      <w:startOverride w:val="1"/>
    </w:lvlOverride>
  </w:num>
  <w:num w:numId="7" w16cid:durableId="12355109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1221"/>
    <w:rsid w:val="00011681"/>
    <w:rsid w:val="00012434"/>
    <w:rsid w:val="0003257B"/>
    <w:rsid w:val="00034842"/>
    <w:rsid w:val="000547C0"/>
    <w:rsid w:val="00081A60"/>
    <w:rsid w:val="00086771"/>
    <w:rsid w:val="000C6312"/>
    <w:rsid w:val="00121F2C"/>
    <w:rsid w:val="0016094F"/>
    <w:rsid w:val="001836DB"/>
    <w:rsid w:val="00194F06"/>
    <w:rsid w:val="00197427"/>
    <w:rsid w:val="001A69FA"/>
    <w:rsid w:val="001C4533"/>
    <w:rsid w:val="001E0877"/>
    <w:rsid w:val="001E69CF"/>
    <w:rsid w:val="0020000C"/>
    <w:rsid w:val="002039C2"/>
    <w:rsid w:val="00212D56"/>
    <w:rsid w:val="002555C0"/>
    <w:rsid w:val="002779AB"/>
    <w:rsid w:val="002B2D13"/>
    <w:rsid w:val="003048D1"/>
    <w:rsid w:val="00306C96"/>
    <w:rsid w:val="003148D3"/>
    <w:rsid w:val="00323B2B"/>
    <w:rsid w:val="0034721D"/>
    <w:rsid w:val="00376F89"/>
    <w:rsid w:val="003D5BF7"/>
    <w:rsid w:val="003D5D47"/>
    <w:rsid w:val="003F257D"/>
    <w:rsid w:val="00454311"/>
    <w:rsid w:val="004A11BA"/>
    <w:rsid w:val="004F7189"/>
    <w:rsid w:val="00517274"/>
    <w:rsid w:val="005A7328"/>
    <w:rsid w:val="005F32C4"/>
    <w:rsid w:val="00621BC0"/>
    <w:rsid w:val="006344A8"/>
    <w:rsid w:val="006429EB"/>
    <w:rsid w:val="00647B7F"/>
    <w:rsid w:val="006B00CC"/>
    <w:rsid w:val="006C0F66"/>
    <w:rsid w:val="006C2459"/>
    <w:rsid w:val="006F5CF4"/>
    <w:rsid w:val="00711ECF"/>
    <w:rsid w:val="00721A01"/>
    <w:rsid w:val="00734EEC"/>
    <w:rsid w:val="007A0E57"/>
    <w:rsid w:val="007F04FA"/>
    <w:rsid w:val="00825360"/>
    <w:rsid w:val="00842653"/>
    <w:rsid w:val="00897F4B"/>
    <w:rsid w:val="00925F39"/>
    <w:rsid w:val="009E3414"/>
    <w:rsid w:val="009F664F"/>
    <w:rsid w:val="00A01BEF"/>
    <w:rsid w:val="00A15A32"/>
    <w:rsid w:val="00A8043E"/>
    <w:rsid w:val="00AA79E0"/>
    <w:rsid w:val="00AD5F14"/>
    <w:rsid w:val="00B15054"/>
    <w:rsid w:val="00B75B14"/>
    <w:rsid w:val="00B777C6"/>
    <w:rsid w:val="00B953AB"/>
    <w:rsid w:val="00BA6AB0"/>
    <w:rsid w:val="00BB55D4"/>
    <w:rsid w:val="00BE7369"/>
    <w:rsid w:val="00BE73A7"/>
    <w:rsid w:val="00C1744B"/>
    <w:rsid w:val="00C227C5"/>
    <w:rsid w:val="00C2547C"/>
    <w:rsid w:val="00C651D5"/>
    <w:rsid w:val="00CB07F8"/>
    <w:rsid w:val="00CE2FBA"/>
    <w:rsid w:val="00CE4D89"/>
    <w:rsid w:val="00CF491B"/>
    <w:rsid w:val="00D60069"/>
    <w:rsid w:val="00D62E01"/>
    <w:rsid w:val="00D661EE"/>
    <w:rsid w:val="00D94512"/>
    <w:rsid w:val="00D974AF"/>
    <w:rsid w:val="00E048B4"/>
    <w:rsid w:val="00E1754E"/>
    <w:rsid w:val="00E25782"/>
    <w:rsid w:val="00EB2D1A"/>
    <w:rsid w:val="00ED3BB1"/>
    <w:rsid w:val="00EE193B"/>
    <w:rsid w:val="00EF5877"/>
    <w:rsid w:val="00EF6737"/>
    <w:rsid w:val="00F03EE3"/>
    <w:rsid w:val="00F0417A"/>
    <w:rsid w:val="00F434DD"/>
    <w:rsid w:val="00F574B0"/>
    <w:rsid w:val="00FF7299"/>
    <w:rsid w:val="1ED578A9"/>
    <w:rsid w:val="73A3B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4A11BA"/>
    <w:rsid w:val="00515850"/>
    <w:rsid w:val="006B192D"/>
    <w:rsid w:val="007053F4"/>
    <w:rsid w:val="00825360"/>
    <w:rsid w:val="00B64B95"/>
    <w:rsid w:val="00C926F6"/>
    <w:rsid w:val="00EE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Informal%20meeting%20minutes.dotx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Peipi Shawn Matu</lastModifiedBy>
  <revision>10</revision>
  <dcterms:created xsi:type="dcterms:W3CDTF">2026-03-16T21:19:00.0000000Z</dcterms:created>
  <dcterms:modified xsi:type="dcterms:W3CDTF">2026-03-16T21:19:59.8499591Z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