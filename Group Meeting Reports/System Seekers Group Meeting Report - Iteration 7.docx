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B777C6" w:rsidP="14A4898A" w:rsidRDefault="00B777C6" w14:paraId="47E837EF" w14:textId="5E51880A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Bidi"/>
          <w:color w:val="FFFFFF" w:themeColor="background1"/>
          <w:sz w:val="28"/>
          <w:szCs w:val="28"/>
        </w:rPr>
      </w:pPr>
    </w:p>
    <w:p w:rsidRPr="000547C0" w:rsidR="00E25782" w:rsidP="14A4898A" w:rsidRDefault="00ED3BB1" w14:paraId="725E4A89" w14:textId="75E1AA64">
      <w:pPr>
        <w:pStyle w:val="Title"/>
        <w:rPr>
          <w:rFonts w:asciiTheme="minorHAnsi" w:hAnsiTheme="minorHAnsi" w:cstheme="minorBidi"/>
          <w:color w:val="1F497D" w:themeColor="text2"/>
        </w:rPr>
      </w:pPr>
      <w:r w:rsidRPr="14A4898A">
        <w:rPr>
          <w:rFonts w:asciiTheme="minorHAnsi" w:hAnsiTheme="minorHAnsi" w:cstheme="minorBidi"/>
          <w:color w:val="1F497D" w:themeColor="text2"/>
        </w:rPr>
        <w:t xml:space="preserve">Practical Project - Iteration </w:t>
      </w:r>
      <w:r w:rsidRPr="14A4898A" w:rsidR="00505953">
        <w:rPr>
          <w:rFonts w:asciiTheme="minorHAnsi" w:hAnsiTheme="minorHAnsi" w:cstheme="minorBidi"/>
          <w:color w:val="1F497D" w:themeColor="text2"/>
        </w:rPr>
        <w:t>7</w:t>
      </w:r>
    </w:p>
    <w:p w:rsidRPr="0020000C" w:rsidR="00B777C6" w:rsidP="00E25782" w:rsidRDefault="00F03EE3" w14:paraId="6AA03528" w14:textId="430DE8BD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0B777C6" w14:paraId="771239B5" w14:textId="77777777">
        <w:tc>
          <w:tcPr>
            <w:tcW w:w="5932" w:type="dxa"/>
          </w:tcPr>
          <w:p w:rsidR="00E25782" w:rsidRDefault="00E25782" w14:paraId="44DD3F9B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DA83CAA" w14:textId="043A1FA9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:rsidRPr="000547C0" w:rsidR="00D62E01" w:rsidRDefault="00ED25F1" w14:paraId="6A2C30AE" w14:textId="7F0FDD72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30/03/</w:t>
            </w:r>
            <w:r w:rsidR="00E84237">
              <w:rPr>
                <w:rFonts w:asciiTheme="minorHAnsi" w:hAnsiTheme="minorHAnsi" w:cstheme="minorHAnsi"/>
              </w:rPr>
              <w:t>2026</w:t>
            </w:r>
          </w:p>
          <w:p w:rsidRPr="000547C0" w:rsidR="00D62E01" w:rsidRDefault="00E84237" w14:paraId="3C5464D8" w14:textId="25039CE8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9:08am</w:t>
            </w:r>
          </w:p>
          <w:p w:rsidRPr="000547C0" w:rsidR="002B2D13" w:rsidP="00D62E01" w:rsidRDefault="00E84237" w14:paraId="0CAD7FF3" w14:textId="5F074C3A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Gisborne Tairawhit</w:t>
            </w:r>
            <w:r w:rsidR="00757E2D">
              <w:rPr>
                <w:rFonts w:asciiTheme="minorHAnsi" w:hAnsiTheme="minorHAnsi" w:cstheme="minorHAnsi"/>
              </w:rPr>
              <w:t>i EIT campus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5F698B41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2F7966CD" w14:textId="1F876272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0212D56" w14:paraId="6F711279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113CC9F2" w14:textId="06CDA99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757E2D" w14:paraId="641BFFAF" w14:textId="22F899E2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Anas</w:t>
            </w:r>
            <w:r w:rsidR="00976C2E">
              <w:rPr>
                <w:rFonts w:cstheme="minorHAnsi"/>
              </w:rPr>
              <w:t xml:space="preserve">tasia </w:t>
            </w:r>
            <w:proofErr w:type="spellStart"/>
            <w:r w:rsidR="00976C2E">
              <w:rPr>
                <w:rFonts w:cstheme="minorHAnsi"/>
              </w:rPr>
              <w:t>Mozhaeva</w:t>
            </w:r>
            <w:proofErr w:type="spellEnd"/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212CD450" w14:textId="46D5DDB8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976C2E" w14:paraId="4FD9BE94" w14:textId="32CFEA54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00212D56" w14:paraId="0EA66E5E" w14:textId="77777777">
        <w:tc>
          <w:tcPr>
            <w:tcW w:w="2128" w:type="dxa"/>
          </w:tcPr>
          <w:p w:rsidRPr="000547C0" w:rsidR="002B2D13" w:rsidP="00212D56" w:rsidRDefault="001C4533" w14:paraId="5FDE9C93" w14:textId="6D6C8FBB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212D56" w:rsidRDefault="003100F6" w14:paraId="7A298D8A" w14:textId="40862FE3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</w:tcPr>
          <w:p w:rsidRPr="000547C0" w:rsidR="002B2D13" w:rsidP="00212D56" w:rsidRDefault="00EA01E3" w14:paraId="2727D4AE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3100F6" w14:paraId="3E16E044" w14:textId="60D9DC4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00212D56" w14:paraId="509CD466" w14:textId="77777777">
        <w:tc>
          <w:tcPr>
            <w:tcW w:w="2128" w:type="dxa"/>
          </w:tcPr>
          <w:p w:rsidRPr="000547C0" w:rsidR="00212D56" w:rsidP="00212D56" w:rsidRDefault="00EA01E3" w14:paraId="4B289DF6" w14:textId="09EF14CA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D72094" w14:paraId="240AE26A" w14:textId="53D124FF">
            <w:pPr>
              <w:spacing w:before="60" w:after="60" w:line="276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Ben’O</w:t>
            </w:r>
            <w:r w:rsidR="002556F8">
              <w:rPr>
                <w:rFonts w:cstheme="minorHAnsi"/>
              </w:rPr>
              <w:t>h</w:t>
            </w:r>
            <w:r>
              <w:rPr>
                <w:rFonts w:cstheme="minorHAnsi"/>
              </w:rPr>
              <w:t>ara</w:t>
            </w:r>
            <w:proofErr w:type="spellEnd"/>
            <w:r w:rsidR="002556F8">
              <w:rPr>
                <w:rFonts w:cstheme="minorHAnsi"/>
              </w:rPr>
              <w:t>, Shawn Peipi</w:t>
            </w:r>
          </w:p>
        </w:tc>
      </w:tr>
      <w:tr w:rsidRPr="000547C0" w:rsidR="00212D56" w:rsidTr="00212D56" w14:paraId="68376BDD" w14:textId="77777777">
        <w:tc>
          <w:tcPr>
            <w:tcW w:w="2128" w:type="dxa"/>
          </w:tcPr>
          <w:p w:rsidRPr="000547C0" w:rsidR="00212D56" w:rsidP="00212D56" w:rsidRDefault="00212D56" w14:paraId="1FE0492D" w14:textId="018ED944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2556F8" w14:paraId="7A63F83E" w14:textId="243D01C5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0212D56" w14:paraId="14D58E6E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EA01E3" w14:paraId="742BFBA8" w14:textId="0D5B8AE9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1C4533" w14:paraId="5662514B" w14:textId="5532F07C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2556F8">
              <w:rPr>
                <w:rFonts w:cstheme="minorHAnsi"/>
              </w:rPr>
              <w:t>, PC, Notepad.</w:t>
            </w:r>
          </w:p>
        </w:tc>
      </w:tr>
      <w:tr w:rsidRPr="000547C0" w:rsidR="000547C0" w:rsidTr="00212D56" w14:paraId="20BB3048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127F0B39" w14:textId="3CF4E9E3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Pr="000547C0" w:rsidR="000547C0" w:rsidP="000547C0" w:rsidRDefault="00712A11" w14:paraId="5AEA310C" w14:textId="297D7872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Interview questions </w:t>
            </w:r>
          </w:p>
          <w:p w:rsidRPr="000547C0" w:rsidR="000547C0" w:rsidP="000547C0" w:rsidRDefault="008770B1" w14:paraId="2EDE499F" w14:textId="53DE8FE4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Reflections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Bidi"/>
        </w:rPr>
      </w:sdtPr>
      <w:sdtContent>
        <w:p w:rsidRPr="000547C0" w:rsidR="002B2D13" w:rsidP="00E25782" w:rsidRDefault="006344A8" w14:paraId="20508BD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  <w:sdtEndPr>
        <w:rPr>
          <w:rFonts w:ascii="Arial" w:hAnsi="Arial" w:cs="Arial" w:asciiTheme="minorAscii" w:hAnsiTheme="minorAscii" w:cstheme="minorBidi"/>
        </w:rPr>
      </w:sdtEndPr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0D62E01" w14:paraId="5256CEC7" w14:textId="77777777">
        <w:tc>
          <w:tcPr>
            <w:tcW w:w="1620" w:type="dxa"/>
          </w:tcPr>
          <w:p w:rsidRPr="000547C0" w:rsidR="002B2D13" w:rsidRDefault="001C4533" w14:paraId="4D1293BF" w14:textId="2BA96C5B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8770B1" w14:paraId="5CBAE6E5" w14:textId="3DFB1B80">
            <w:pPr>
              <w:rPr>
                <w:rFonts w:cstheme="minorHAnsi"/>
              </w:rPr>
            </w:pPr>
            <w:r>
              <w:rPr>
                <w:rFonts w:cstheme="minorHAnsi"/>
              </w:rPr>
              <w:t>Interview questions</w:t>
            </w:r>
            <w:r w:rsidR="00BC3334">
              <w:rPr>
                <w:rFonts w:cstheme="minorHAnsi"/>
              </w:rPr>
              <w:t xml:space="preserve"> (questions</w:t>
            </w:r>
            <w:r w:rsidR="00282A90">
              <w:rPr>
                <w:rFonts w:cstheme="minorHAnsi"/>
              </w:rPr>
              <w:t>)</w:t>
            </w:r>
          </w:p>
        </w:tc>
        <w:tc>
          <w:tcPr>
            <w:tcW w:w="1324" w:type="dxa"/>
          </w:tcPr>
          <w:p w:rsidRPr="000547C0" w:rsidR="002B2D13" w:rsidRDefault="00EA01E3" w14:paraId="0938B73C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RDefault="00EA01E3" w14:paraId="5FDA3CAE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86176056"/>
                <w:placeholder>
                  <w:docPart w:val="93DAE63784FD4FECB77146561E7BAED2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:rsidRPr="000547C0" w:rsidR="002B2D13" w:rsidRDefault="00EA01E3" w14:paraId="674793E3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="002B2D13" w:rsidP="14A4898A" w:rsidRDefault="001C7335" w14:paraId="40016560" w14:textId="3BAD58A0">
      <w:pPr>
        <w:rPr>
          <w:rFonts w:cstheme="minorBidi"/>
        </w:rPr>
      </w:pPr>
      <w:r w:rsidRPr="14A4898A">
        <w:rPr>
          <w:rFonts w:cstheme="minorBidi"/>
        </w:rPr>
        <w:t xml:space="preserve">Interview questions will be designed </w:t>
      </w:r>
      <w:r w:rsidRPr="14A4898A" w:rsidR="00FF7A28">
        <w:rPr>
          <w:rFonts w:cstheme="minorBidi"/>
        </w:rPr>
        <w:t>for employees and</w:t>
      </w:r>
      <w:r w:rsidRPr="14A4898A" w:rsidR="4CED403E">
        <w:rPr>
          <w:rFonts w:cstheme="minorBidi"/>
        </w:rPr>
        <w:t>/</w:t>
      </w:r>
      <w:r w:rsidRPr="14A4898A" w:rsidR="00FF7A28">
        <w:rPr>
          <w:rFonts w:cstheme="minorBidi"/>
        </w:rPr>
        <w:t>or new hires. The questions are based around the workplace.</w:t>
      </w:r>
    </w:p>
    <w:p w:rsidRPr="000547C0" w:rsidR="00FF7A28" w:rsidRDefault="00FF7A28" w14:paraId="35DD1E7B" w14:textId="77777777">
      <w:pPr>
        <w:rPr>
          <w:rFonts w:cstheme="minorHAnsi"/>
        </w:rPr>
      </w:pPr>
    </w:p>
    <w:p w:rsidRPr="000547C0" w:rsidR="002B2D13" w:rsidRDefault="00EA01E3" w14:paraId="109ADB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P="14A4898A" w:rsidRDefault="00282A90" w14:paraId="1FE99652" w14:textId="0CC4FBD3">
      <w:pPr>
        <w:rPr>
          <w:rFonts w:cstheme="minorBidi"/>
        </w:rPr>
      </w:pPr>
      <w:r w:rsidRPr="14A4898A">
        <w:rPr>
          <w:rFonts w:cstheme="minorBidi"/>
        </w:rPr>
        <w:t xml:space="preserve">The interview </w:t>
      </w:r>
      <w:r w:rsidRPr="14A4898A" w:rsidR="5B63A2C6">
        <w:rPr>
          <w:rFonts w:cstheme="minorBidi"/>
        </w:rPr>
        <w:t>questions that</w:t>
      </w:r>
      <w:r w:rsidRPr="14A4898A">
        <w:rPr>
          <w:rFonts w:cstheme="minorBidi"/>
        </w:rPr>
        <w:t xml:space="preserve"> were </w:t>
      </w:r>
      <w:r w:rsidRPr="14A4898A" w:rsidR="20A553AF">
        <w:rPr>
          <w:rFonts w:cstheme="minorBidi"/>
        </w:rPr>
        <w:t>made</w:t>
      </w:r>
      <w:r w:rsidRPr="14A4898A">
        <w:rPr>
          <w:rFonts w:cstheme="minorBidi"/>
        </w:rPr>
        <w:t xml:space="preserve"> will be clearly laid out towards </w:t>
      </w:r>
      <w:r w:rsidRPr="14A4898A" w:rsidR="00B1446D">
        <w:rPr>
          <w:rFonts w:cstheme="minorBidi"/>
        </w:rPr>
        <w:t>employees and/or new hires in the workplace to collect data.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14A4898A" w14:paraId="64796EF8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EA01E3" w14:paraId="5F389CE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EA01E3" w14:paraId="19E8574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EA01E3" w14:paraId="016A422D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3C77FC" w:rsidTr="14A4898A" w14:paraId="2C2FD9BB" w14:textId="77777777">
        <w:tc>
          <w:tcPr>
            <w:tcW w:w="5310" w:type="dxa"/>
          </w:tcPr>
          <w:p w:rsidRPr="000547C0" w:rsidR="003C77FC" w:rsidP="003C77FC" w:rsidRDefault="003C77FC" w14:paraId="21A309E5" w14:textId="22BE0687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Created questions</w:t>
            </w:r>
          </w:p>
        </w:tc>
        <w:tc>
          <w:tcPr>
            <w:tcW w:w="3060" w:type="dxa"/>
          </w:tcPr>
          <w:p w:rsidRPr="000547C0" w:rsidR="003C77FC" w:rsidP="14A4898A" w:rsidRDefault="003C77FC" w14:paraId="06BF676B" w14:textId="37392B1E">
            <w:pPr>
              <w:spacing w:after="80"/>
              <w:rPr>
                <w:rFonts w:cstheme="minorBidi"/>
              </w:rPr>
            </w:pPr>
            <w:r w:rsidRPr="14A4898A">
              <w:rPr>
                <w:rFonts w:cstheme="minorBidi"/>
              </w:rPr>
              <w:t xml:space="preserve">Ben </w:t>
            </w:r>
            <w:r w:rsidRPr="14A4898A" w:rsidR="70A80E16">
              <w:rPr>
                <w:rFonts w:cstheme="minorBidi"/>
              </w:rPr>
              <w:t>O'Hara</w:t>
            </w:r>
            <w:r w:rsidRPr="14A4898A">
              <w:rPr>
                <w:rFonts w:cstheme="minorBidi"/>
              </w:rPr>
              <w:t xml:space="preserve"> &amp; Shawn Peipi</w:t>
            </w:r>
          </w:p>
        </w:tc>
        <w:tc>
          <w:tcPr>
            <w:tcW w:w="1854" w:type="dxa"/>
          </w:tcPr>
          <w:p w:rsidRPr="000547C0" w:rsidR="003C77FC" w:rsidP="003C77FC" w:rsidRDefault="003C77FC" w14:paraId="77EF2373" w14:textId="0E67ED7D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06/04/2026</w:t>
            </w:r>
          </w:p>
        </w:tc>
      </w:tr>
      <w:tr w:rsidRPr="000547C0" w:rsidR="003C77FC" w:rsidTr="14A4898A" w14:paraId="2FF9C7BF" w14:textId="77777777">
        <w:tc>
          <w:tcPr>
            <w:tcW w:w="5310" w:type="dxa"/>
          </w:tcPr>
          <w:p w:rsidRPr="000547C0" w:rsidR="003C77FC" w:rsidP="003C77FC" w:rsidRDefault="003C77FC" w14:paraId="42C0A497" w14:textId="2079D3EF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Relatable questions to workplace</w:t>
            </w:r>
          </w:p>
        </w:tc>
        <w:tc>
          <w:tcPr>
            <w:tcW w:w="3060" w:type="dxa"/>
          </w:tcPr>
          <w:p w:rsidRPr="000547C0" w:rsidR="003C77FC" w:rsidP="14A4898A" w:rsidRDefault="003C77FC" w14:paraId="7376FD88" w14:textId="07F766C0">
            <w:pPr>
              <w:spacing w:after="80"/>
              <w:rPr>
                <w:rFonts w:cstheme="minorBidi"/>
              </w:rPr>
            </w:pPr>
            <w:r w:rsidRPr="14A4898A">
              <w:rPr>
                <w:rFonts w:cstheme="minorBidi"/>
              </w:rPr>
              <w:t xml:space="preserve">Ben </w:t>
            </w:r>
            <w:r w:rsidRPr="14A4898A" w:rsidR="08F865EF">
              <w:rPr>
                <w:rFonts w:cstheme="minorBidi"/>
              </w:rPr>
              <w:t>O'Hara</w:t>
            </w:r>
            <w:r w:rsidRPr="14A4898A">
              <w:rPr>
                <w:rFonts w:cstheme="minorBidi"/>
              </w:rPr>
              <w:t xml:space="preserve"> &amp; Shawn Peipi</w:t>
            </w:r>
          </w:p>
        </w:tc>
        <w:tc>
          <w:tcPr>
            <w:tcW w:w="1854" w:type="dxa"/>
          </w:tcPr>
          <w:p w:rsidRPr="000547C0" w:rsidR="003C77FC" w:rsidP="003C77FC" w:rsidRDefault="003C77FC" w14:paraId="36E951F4" w14:textId="2CBE459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06/04/2026</w:t>
            </w:r>
          </w:p>
        </w:tc>
      </w:tr>
      <w:tr w:rsidRPr="000547C0" w:rsidR="003C77FC" w:rsidTr="14A4898A" w14:paraId="15EF0BA1" w14:textId="77777777">
        <w:tc>
          <w:tcPr>
            <w:tcW w:w="5310" w:type="dxa"/>
            <w:tcMar>
              <w:bottom w:w="288" w:type="dxa"/>
            </w:tcMar>
          </w:tcPr>
          <w:p w:rsidRPr="000547C0" w:rsidR="003C77FC" w:rsidP="003C77FC" w:rsidRDefault="003C77FC" w14:paraId="1C70B684" w14:textId="17EAF008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Improve tools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3C77FC" w:rsidP="14A4898A" w:rsidRDefault="003C77FC" w14:paraId="2B16AE69" w14:textId="445C7A9A">
            <w:pPr>
              <w:spacing w:after="80"/>
              <w:rPr>
                <w:rFonts w:cstheme="minorBidi"/>
              </w:rPr>
            </w:pPr>
            <w:r w:rsidRPr="14A4898A">
              <w:rPr>
                <w:rFonts w:cstheme="minorBidi"/>
              </w:rPr>
              <w:t xml:space="preserve">Ben </w:t>
            </w:r>
            <w:r w:rsidRPr="14A4898A" w:rsidR="44B3CB2D">
              <w:rPr>
                <w:rFonts w:cstheme="minorBidi"/>
              </w:rPr>
              <w:t>O'Hara</w:t>
            </w:r>
            <w:r w:rsidRPr="14A4898A">
              <w:rPr>
                <w:rFonts w:cstheme="minorBidi"/>
              </w:rPr>
              <w:t xml:space="preserve"> &amp; Shawn Peipi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3C77FC" w:rsidP="003C77FC" w:rsidRDefault="003C77FC" w14:paraId="202DBE6C" w14:textId="03D4755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06/04/2026</w:t>
            </w:r>
          </w:p>
        </w:tc>
      </w:tr>
    </w:tbl>
    <w:bookmarkEnd w:id="1"/>
    <w:p w:rsidRPr="000547C0" w:rsidR="002B2D13" w:rsidP="00E25782" w:rsidRDefault="00EA01E3" w14:paraId="2697D922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EA01E3" w14:paraId="3BC81F5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P="14A4898A" w:rsidRDefault="004F3CD8" w14:paraId="07676790" w14:textId="1FE5E83F">
      <w:pPr>
        <w:rPr>
          <w:rFonts w:cstheme="minorBidi"/>
        </w:rPr>
      </w:pPr>
      <w:r w:rsidRPr="14A4898A">
        <w:rPr>
          <w:rFonts w:cstheme="minorBidi"/>
        </w:rPr>
        <w:t xml:space="preserve">Word, </w:t>
      </w:r>
      <w:r w:rsidRPr="14A4898A" w:rsidR="608EA8A5">
        <w:rPr>
          <w:rFonts w:cstheme="minorBidi"/>
        </w:rPr>
        <w:t>L</w:t>
      </w:r>
      <w:r w:rsidRPr="14A4898A" w:rsidR="00C25C98">
        <w:rPr>
          <w:rFonts w:cstheme="minorBidi"/>
        </w:rPr>
        <w:t xml:space="preserve">aptop, </w:t>
      </w:r>
      <w:r w:rsidRPr="14A4898A" w:rsidR="7B0406B8">
        <w:rPr>
          <w:rFonts w:cstheme="minorBidi"/>
        </w:rPr>
        <w:t>N</w:t>
      </w:r>
      <w:r w:rsidRPr="14A4898A" w:rsidR="00C25C98">
        <w:rPr>
          <w:rFonts w:cstheme="minorBidi"/>
        </w:rPr>
        <w:t xml:space="preserve">otepad and </w:t>
      </w:r>
      <w:r w:rsidRPr="14A4898A" w:rsidR="38C9C798">
        <w:rPr>
          <w:rFonts w:cstheme="minorBidi"/>
        </w:rPr>
        <w:t>G</w:t>
      </w:r>
      <w:r w:rsidRPr="14A4898A" w:rsidR="00C25C98">
        <w:rPr>
          <w:rFonts w:cstheme="minorBidi"/>
        </w:rPr>
        <w:t xml:space="preserve">oogle </w:t>
      </w:r>
      <w:r w:rsidRPr="14A4898A" w:rsidR="0CC68AEB">
        <w:rPr>
          <w:rFonts w:cstheme="minorBidi"/>
        </w:rPr>
        <w:t>D</w:t>
      </w:r>
      <w:r w:rsidRPr="14A4898A" w:rsidR="00C25C98">
        <w:rPr>
          <w:rFonts w:cstheme="minorBidi"/>
        </w:rPr>
        <w:t>ocs</w:t>
      </w:r>
      <w:r w:rsidRPr="14A4898A" w:rsidR="00C715D4">
        <w:rPr>
          <w:rFonts w:cstheme="minorBidi"/>
        </w:rPr>
        <w:t>.</w:t>
      </w:r>
    </w:p>
    <w:p w:rsidRPr="000547C0" w:rsidR="00212D56" w:rsidP="00212D56" w:rsidRDefault="00212D56" w14:paraId="3CD0098F" w14:textId="61EBDF0E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0212D56" w:rsidRDefault="00561316" w14:paraId="140B9928" w14:textId="28F0E0F6">
      <w:pPr>
        <w:rPr>
          <w:rFonts w:cstheme="minorHAnsi"/>
        </w:rPr>
      </w:pPr>
      <w:r>
        <w:rPr>
          <w:rFonts w:cstheme="minorHAnsi"/>
        </w:rPr>
        <w:t>13/04/2026</w:t>
      </w:r>
    </w:p>
    <w:p w:rsidRPr="000547C0" w:rsidR="00212D56" w:rsidRDefault="00212D56" w14:paraId="1C4E2CA6" w14:textId="7FE0182E">
      <w:pPr>
        <w:rPr>
          <w:rFonts w:cstheme="minorHAnsi"/>
        </w:rPr>
      </w:pPr>
    </w:p>
    <w:p w:rsidRPr="000547C0" w:rsidR="000547C0" w:rsidRDefault="000547C0" w14:paraId="530C9891" w14:textId="4BDD5A4D">
      <w:pPr>
        <w:rPr>
          <w:rFonts w:cstheme="minorHAnsi"/>
        </w:rPr>
      </w:pPr>
    </w:p>
    <w:p w:rsidRPr="000547C0" w:rsidR="000547C0" w:rsidP="000547C0" w:rsidRDefault="000547C0" w14:paraId="0A3F6814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3D88889B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05DE148B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1870" w:rsidRDefault="003C1870" w14:paraId="4F19EE17" w14:textId="77777777">
      <w:pPr>
        <w:spacing w:before="0" w:after="0"/>
      </w:pPr>
      <w:r>
        <w:separator/>
      </w:r>
    </w:p>
  </w:endnote>
  <w:endnote w:type="continuationSeparator" w:id="0">
    <w:p w:rsidR="003C1870" w:rsidRDefault="003C1870" w14:paraId="2B5A20DC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2A3BE068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E25782" w:rsidP="00212D56" w:rsidRDefault="00E25782" w14:paraId="265D50A5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3B7DB7DA" w14:textId="436C21E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30D20000" w14:textId="58C3CA4C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1870" w:rsidRDefault="003C1870" w14:paraId="34F1B1C0" w14:textId="77777777">
      <w:pPr>
        <w:spacing w:before="0" w:after="0"/>
      </w:pPr>
      <w:r>
        <w:separator/>
      </w:r>
    </w:p>
  </w:footnote>
  <w:footnote w:type="continuationSeparator" w:id="0">
    <w:p w:rsidR="003C1870" w:rsidRDefault="003C1870" w14:paraId="370DF160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869001">
    <w:abstractNumId w:val="3"/>
  </w:num>
  <w:num w:numId="2" w16cid:durableId="1264415886">
    <w:abstractNumId w:val="4"/>
  </w:num>
  <w:num w:numId="3" w16cid:durableId="2112892169">
    <w:abstractNumId w:val="1"/>
  </w:num>
  <w:num w:numId="4" w16cid:durableId="197548267">
    <w:abstractNumId w:val="0"/>
  </w:num>
  <w:num w:numId="5" w16cid:durableId="387727688">
    <w:abstractNumId w:val="1"/>
    <w:lvlOverride w:ilvl="0">
      <w:startOverride w:val="1"/>
    </w:lvlOverride>
  </w:num>
  <w:num w:numId="6" w16cid:durableId="2082865381">
    <w:abstractNumId w:val="1"/>
    <w:lvlOverride w:ilvl="0">
      <w:startOverride w:val="1"/>
    </w:lvlOverride>
  </w:num>
  <w:num w:numId="7" w16cid:durableId="206139469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2248A"/>
    <w:rsid w:val="000547C0"/>
    <w:rsid w:val="000821E7"/>
    <w:rsid w:val="00086771"/>
    <w:rsid w:val="001C4533"/>
    <w:rsid w:val="001C7335"/>
    <w:rsid w:val="001E0877"/>
    <w:rsid w:val="001F2857"/>
    <w:rsid w:val="0020000C"/>
    <w:rsid w:val="00212D56"/>
    <w:rsid w:val="002556F8"/>
    <w:rsid w:val="00264843"/>
    <w:rsid w:val="002779AB"/>
    <w:rsid w:val="00282A90"/>
    <w:rsid w:val="002B2D13"/>
    <w:rsid w:val="003100F6"/>
    <w:rsid w:val="0034721D"/>
    <w:rsid w:val="003730D7"/>
    <w:rsid w:val="003C1870"/>
    <w:rsid w:val="003C77FC"/>
    <w:rsid w:val="003D5BF7"/>
    <w:rsid w:val="003D5D47"/>
    <w:rsid w:val="003F257D"/>
    <w:rsid w:val="004A49D2"/>
    <w:rsid w:val="004B02A0"/>
    <w:rsid w:val="004F3CD8"/>
    <w:rsid w:val="004F7189"/>
    <w:rsid w:val="00505953"/>
    <w:rsid w:val="005349E9"/>
    <w:rsid w:val="00561316"/>
    <w:rsid w:val="005847D1"/>
    <w:rsid w:val="005A7328"/>
    <w:rsid w:val="006344A8"/>
    <w:rsid w:val="006C2459"/>
    <w:rsid w:val="006E2383"/>
    <w:rsid w:val="006F5CF4"/>
    <w:rsid w:val="00712A11"/>
    <w:rsid w:val="00715E39"/>
    <w:rsid w:val="00734EEC"/>
    <w:rsid w:val="00757E2D"/>
    <w:rsid w:val="007F04FA"/>
    <w:rsid w:val="00811F55"/>
    <w:rsid w:val="0084738A"/>
    <w:rsid w:val="008770B1"/>
    <w:rsid w:val="008B21F7"/>
    <w:rsid w:val="008F3EA6"/>
    <w:rsid w:val="00961317"/>
    <w:rsid w:val="0096527D"/>
    <w:rsid w:val="00976C2E"/>
    <w:rsid w:val="00A14168"/>
    <w:rsid w:val="00B1446D"/>
    <w:rsid w:val="00B63DCB"/>
    <w:rsid w:val="00B66CA4"/>
    <w:rsid w:val="00B777C6"/>
    <w:rsid w:val="00BC3334"/>
    <w:rsid w:val="00C1744B"/>
    <w:rsid w:val="00C25C98"/>
    <w:rsid w:val="00C400E4"/>
    <w:rsid w:val="00C56990"/>
    <w:rsid w:val="00C715D4"/>
    <w:rsid w:val="00CE0416"/>
    <w:rsid w:val="00CE4D89"/>
    <w:rsid w:val="00D27F78"/>
    <w:rsid w:val="00D60069"/>
    <w:rsid w:val="00D62E01"/>
    <w:rsid w:val="00D661EE"/>
    <w:rsid w:val="00D72094"/>
    <w:rsid w:val="00DE62BE"/>
    <w:rsid w:val="00E048B4"/>
    <w:rsid w:val="00E25782"/>
    <w:rsid w:val="00E84237"/>
    <w:rsid w:val="00EA01E3"/>
    <w:rsid w:val="00ED25F1"/>
    <w:rsid w:val="00ED3BB1"/>
    <w:rsid w:val="00F03EE3"/>
    <w:rsid w:val="00F434DD"/>
    <w:rsid w:val="00F46A38"/>
    <w:rsid w:val="00FA05D2"/>
    <w:rsid w:val="00FF7A28"/>
    <w:rsid w:val="08F865EF"/>
    <w:rsid w:val="0CC68AEB"/>
    <w:rsid w:val="14A4898A"/>
    <w:rsid w:val="20A553AF"/>
    <w:rsid w:val="38C9C798"/>
    <w:rsid w:val="3D8E7FA5"/>
    <w:rsid w:val="44B3CB2D"/>
    <w:rsid w:val="4891E622"/>
    <w:rsid w:val="4CED403E"/>
    <w:rsid w:val="5B63A2C6"/>
    <w:rsid w:val="608EA8A5"/>
    <w:rsid w:val="70A80E16"/>
    <w:rsid w:val="7B04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2DD1B562-4FE1-4E5D-81B6-21531C9C37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93DAE63784FD4FECB77146561E7BA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078AC-9B2E-4697-8140-861BD4645352}"/>
      </w:docPartPr>
      <w:docPartBody>
        <w:p xmlns:wp14="http://schemas.microsoft.com/office/word/2010/wordml" w:rsidR="00515850" w:rsidRDefault="002779AB" w14:paraId="7ADB6A37" wp14:textId="77777777">
          <w:pPr>
            <w:pStyle w:val="93DAE63784FD4FECB77146561E7BAED2"/>
          </w:pPr>
          <w:r>
            <w:t>Enter presenter here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1B0B1B"/>
    <w:rsid w:val="002779AB"/>
    <w:rsid w:val="003226D2"/>
    <w:rsid w:val="00341793"/>
    <w:rsid w:val="003575C7"/>
    <w:rsid w:val="00515850"/>
    <w:rsid w:val="00622DC6"/>
    <w:rsid w:val="0084738A"/>
    <w:rsid w:val="008F3EA6"/>
    <w:rsid w:val="00A14168"/>
    <w:rsid w:val="00A635C5"/>
    <w:rsid w:val="00C9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  <w:style w:type="paragraph" w:customStyle="1" w:styleId="9DD7A390A4094F899B6C7D48FE1C9E32">
    <w:name w:val="9DD7A390A4094F899B6C7D48FE1C9E32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AA29914D0740D78D7AF759AF8071B7">
    <w:name w:val="C0AA29914D0740D78D7AF759AF8071B7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5F1560F6AB42DFB5F54B44E88D8D98">
    <w:name w:val="CE5F1560F6AB42DFB5F54B44E88D8D98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C0E25E21DA41D0A9E16C5D20F03DEF">
    <w:name w:val="08C0E25E21DA41D0A9E16C5D20F03DEF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FF951D68C947818AA222D4998DC3CC">
    <w:name w:val="CFFF951D68C947818AA222D4998DC3CC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B5EF35D5344AB4B0E180CFD0E94A8A">
    <w:name w:val="A5B5EF35D5344AB4B0E180CFD0E94A8A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B27301EDF549B8A731A07A32674697">
    <w:name w:val="12B27301EDF549B8A731A07A32674697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EE9B78BCF840BCB3398B8087351FA9">
    <w:name w:val="02EE9B78BCF840BCB3398B8087351FA9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70D40F20AF4AB88102B9591C88E460">
    <w:name w:val="2270D40F20AF4AB88102B9591C88E460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CE942D8CDF46158EB5178843E8E82F">
    <w:name w:val="6BCE942D8CDF46158EB5178843E8E82F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0B56216C4749F196359DCE5DED3938">
    <w:name w:val="D90B56216C4749F196359DCE5DED3938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E880DF0A684D65893483ABD54230A0">
    <w:name w:val="DCE880DF0A684D65893483ABD54230A0"/>
    <w:rsid w:val="00A635C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44AF9D6B174FE184645BE0D303EE00">
    <w:name w:val="9544AF9D6B174FE184645BE0D303EE00"/>
    <w:rsid w:val="00A635C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Informal%20meeting%20minutes.dotx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O'Hara Ben Taylor</lastModifiedBy>
  <revision>39</revision>
  <dcterms:created xsi:type="dcterms:W3CDTF">2026-03-29T20:06:00.0000000Z</dcterms:created>
  <dcterms:modified xsi:type="dcterms:W3CDTF">2026-04-27T23:34:50.4067609Z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