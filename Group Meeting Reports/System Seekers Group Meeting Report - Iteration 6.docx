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E4A89" w14:textId="5CCFC41D" w:rsidR="00E25782" w:rsidRPr="000547C0" w:rsidRDefault="00ED3BB1" w:rsidP="2644DE5C">
      <w:pPr>
        <w:pStyle w:val="Title"/>
        <w:rPr>
          <w:rFonts w:asciiTheme="minorHAnsi" w:hAnsiTheme="minorHAnsi" w:cstheme="minorBidi"/>
          <w:color w:val="1F497D" w:themeColor="text2"/>
        </w:rPr>
      </w:pPr>
      <w:r w:rsidRPr="2644DE5C">
        <w:rPr>
          <w:rFonts w:asciiTheme="minorHAnsi" w:hAnsiTheme="minorHAnsi" w:cstheme="minorBidi"/>
          <w:color w:val="1F497D" w:themeColor="text2"/>
        </w:rPr>
        <w:t xml:space="preserve">Practical Project - Iteration </w:t>
      </w:r>
      <w:r w:rsidR="1FB9A067" w:rsidRPr="2644DE5C">
        <w:rPr>
          <w:rFonts w:asciiTheme="minorHAnsi" w:hAnsiTheme="minorHAnsi" w:cstheme="minorBidi"/>
          <w:color w:val="1F497D" w:themeColor="text2"/>
        </w:rPr>
        <w:t>6</w:t>
      </w:r>
    </w:p>
    <w:p w14:paraId="6AA03528" w14:textId="430DE8BD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="002B2D13" w:rsidRPr="000547C0" w14:paraId="771239B5" w14:textId="77777777" w:rsidTr="2644DE5C">
        <w:tc>
          <w:tcPr>
            <w:tcW w:w="5932" w:type="dxa"/>
          </w:tcPr>
          <w:p w14:paraId="44DD3F9B" w14:textId="77777777" w:rsidR="00E25782" w:rsidRDefault="00E25782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B777C6" w:rsidRPr="00E25782" w:rsidRDefault="00E25782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14:paraId="6A2C30AE" w14:textId="14345933" w:rsidR="00D62E01" w:rsidRPr="000547C0" w:rsidRDefault="36D8C3EA" w:rsidP="2644DE5C">
            <w:pPr>
              <w:pStyle w:val="Heading3"/>
              <w:rPr>
                <w:rFonts w:asciiTheme="minorHAnsi" w:hAnsiTheme="minorHAnsi" w:cstheme="minorBidi"/>
              </w:rPr>
            </w:pPr>
            <w:r w:rsidRPr="2644DE5C">
              <w:rPr>
                <w:rFonts w:asciiTheme="minorHAnsi" w:hAnsiTheme="minorHAnsi" w:cstheme="minorBidi"/>
              </w:rPr>
              <w:t>23</w:t>
            </w:r>
            <w:r w:rsidR="009A4530" w:rsidRPr="2644DE5C">
              <w:rPr>
                <w:rFonts w:asciiTheme="minorHAnsi" w:hAnsiTheme="minorHAnsi" w:cstheme="minorBidi"/>
              </w:rPr>
              <w:t>/03/2026</w:t>
            </w:r>
          </w:p>
          <w:p w14:paraId="3C5464D8" w14:textId="12AA2326" w:rsidR="00D62E01" w:rsidRPr="000547C0" w:rsidRDefault="009A4530" w:rsidP="2644DE5C">
            <w:pPr>
              <w:pStyle w:val="Heading3"/>
              <w:rPr>
                <w:rFonts w:asciiTheme="minorHAnsi" w:hAnsiTheme="minorHAnsi" w:cstheme="minorBidi"/>
              </w:rPr>
            </w:pPr>
            <w:r w:rsidRPr="2644DE5C">
              <w:rPr>
                <w:rFonts w:asciiTheme="minorHAnsi" w:hAnsiTheme="minorHAnsi" w:cstheme="minorBidi"/>
              </w:rPr>
              <w:t>10:0</w:t>
            </w:r>
            <w:r w:rsidR="28F6E6D7" w:rsidRPr="2644DE5C">
              <w:rPr>
                <w:rFonts w:asciiTheme="minorHAnsi" w:hAnsiTheme="minorHAnsi" w:cstheme="minorBidi"/>
              </w:rPr>
              <w:t>2</w:t>
            </w:r>
            <w:r w:rsidRPr="2644DE5C">
              <w:rPr>
                <w:rFonts w:asciiTheme="minorHAnsi" w:hAnsiTheme="minorHAnsi" w:cstheme="minorBidi"/>
              </w:rPr>
              <w:t>am</w:t>
            </w:r>
          </w:p>
          <w:p w14:paraId="0CAD7FF3" w14:textId="138EE6F1" w:rsidR="002B2D13" w:rsidRPr="000547C0" w:rsidRDefault="00550E0F" w:rsidP="00D62E01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Tairawhiti Gisborne</w:t>
            </w:r>
            <w:r w:rsidR="009A4530">
              <w:rPr>
                <w:rFonts w:asciiTheme="minorHAnsi" w:hAnsiTheme="minorHAnsi" w:cstheme="minorHAnsi"/>
              </w:rPr>
              <w:t xml:space="preserve"> EIT</w:t>
            </w:r>
          </w:p>
        </w:tc>
      </w:tr>
      <w:tr w:rsidR="009A4530" w:rsidRPr="000547C0" w14:paraId="3BC26051" w14:textId="77777777" w:rsidTr="2644DE5C">
        <w:tc>
          <w:tcPr>
            <w:tcW w:w="5932" w:type="dxa"/>
          </w:tcPr>
          <w:p w14:paraId="49C09B49" w14:textId="77777777" w:rsidR="009A4530" w:rsidRDefault="009A4530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</w:tc>
        <w:tc>
          <w:tcPr>
            <w:tcW w:w="4416" w:type="dxa"/>
            <w:vAlign w:val="bottom"/>
          </w:tcPr>
          <w:p w14:paraId="7D12227F" w14:textId="77777777" w:rsidR="009A4530" w:rsidRDefault="009A4530">
            <w:pPr>
              <w:pStyle w:val="Heading3"/>
              <w:rPr>
                <w:rFonts w:asciiTheme="minorHAnsi" w:hAnsiTheme="minorHAnsi" w:cstheme="minorHAnsi"/>
              </w:rPr>
            </w:pP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2644DE5C">
        <w:tc>
          <w:tcPr>
            <w:tcW w:w="10408" w:type="dxa"/>
            <w:gridSpan w:val="4"/>
            <w:tcMar>
              <w:top w:w="144" w:type="dxa"/>
            </w:tcMar>
          </w:tcPr>
          <w:p w14:paraId="2F7966CD" w14:textId="1F876272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2644DE5C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408EB4F5" w:rsidR="002B2D13" w:rsidRPr="000547C0" w:rsidRDefault="366516C9" w:rsidP="7510B2DD">
            <w:pPr>
              <w:spacing w:before="60" w:after="60" w:line="276" w:lineRule="auto"/>
              <w:rPr>
                <w:rFonts w:ascii="Arial" w:eastAsia="Arial" w:hAnsi="Arial" w:cs="Arial"/>
              </w:rPr>
            </w:pPr>
            <w:r w:rsidRPr="7510B2DD">
              <w:rPr>
                <w:rFonts w:ascii="Arial" w:eastAsia="Arial" w:hAnsi="Arial" w:cs="Arial"/>
                <w:color w:val="000000" w:themeColor="text1"/>
              </w:rPr>
              <w:t>Anastasia Mozhaeva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05E3D9DF" w:rsidR="002B2D13" w:rsidRPr="000547C0" w:rsidRDefault="00550E0F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System Seekers</w:t>
            </w:r>
          </w:p>
        </w:tc>
      </w:tr>
      <w:tr w:rsidR="002B2D13" w:rsidRPr="000547C0" w14:paraId="0EA66E5E" w14:textId="77777777" w:rsidTr="2644DE5C">
        <w:tc>
          <w:tcPr>
            <w:tcW w:w="2128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14:paraId="7A298D8A" w14:textId="3D2D464C" w:rsidR="002B2D13" w:rsidRPr="000547C0" w:rsidRDefault="00550E0F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tcW w:w="1779" w:type="dxa"/>
          </w:tcPr>
          <w:p w14:paraId="2727D4AE" w14:textId="77777777" w:rsidR="002B2D13" w:rsidRPr="000547C0" w:rsidRDefault="00007FF1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0C60F032" w:rsidR="002B2D13" w:rsidRPr="000547C0" w:rsidRDefault="00550E0F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  <w:tr w:rsidR="00212D56" w:rsidRPr="000547C0" w14:paraId="509CD466" w14:textId="77777777" w:rsidTr="2644DE5C">
        <w:tc>
          <w:tcPr>
            <w:tcW w:w="2128" w:type="dxa"/>
          </w:tcPr>
          <w:p w14:paraId="4B289DF6" w14:textId="09EF14CA" w:rsidR="00212D56" w:rsidRPr="000547C0" w:rsidRDefault="00007FF1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14:paraId="240AE26A" w14:textId="27722FF0" w:rsidR="00212D56" w:rsidRPr="000547C0" w:rsidRDefault="64A0252C" w:rsidP="7510B2DD">
            <w:pPr>
              <w:spacing w:before="60" w:after="60" w:line="276" w:lineRule="auto"/>
              <w:rPr>
                <w:rFonts w:cstheme="minorBidi"/>
              </w:rPr>
            </w:pPr>
            <w:r w:rsidRPr="7510B2DD">
              <w:rPr>
                <w:rFonts w:cstheme="minorBidi"/>
              </w:rPr>
              <w:t>Shawn Peipi, Ben O’Hara</w:t>
            </w:r>
          </w:p>
        </w:tc>
      </w:tr>
      <w:tr w:rsidR="00212D56" w:rsidRPr="000547C0" w14:paraId="68376BDD" w14:textId="77777777" w:rsidTr="2644DE5C">
        <w:tc>
          <w:tcPr>
            <w:tcW w:w="2128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14:paraId="7A63F83E" w14:textId="339E9BF4" w:rsidR="00212D56" w:rsidRPr="000547C0" w:rsidRDefault="17E004D5" w:rsidP="7510B2DD">
            <w:pPr>
              <w:spacing w:before="60" w:after="60" w:line="276" w:lineRule="auto"/>
              <w:rPr>
                <w:rFonts w:cstheme="minorBidi"/>
              </w:rPr>
            </w:pPr>
            <w:r w:rsidRPr="7510B2DD">
              <w:rPr>
                <w:rFonts w:cstheme="minorBidi"/>
              </w:rPr>
              <w:t>N/A</w:t>
            </w:r>
          </w:p>
        </w:tc>
      </w:tr>
      <w:tr w:rsidR="00212D56" w:rsidRPr="000547C0" w14:paraId="14D58E6E" w14:textId="77777777" w:rsidTr="2644DE5C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007FF1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662514B" w14:textId="010116C2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</w:p>
        </w:tc>
      </w:tr>
      <w:tr w:rsidR="000547C0" w:rsidRPr="000547C0" w14:paraId="20BB3048" w14:textId="77777777" w:rsidTr="2644DE5C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13F92C7E" w14:textId="0C376BC2" w:rsidR="000547C0" w:rsidRPr="000547C0" w:rsidRDefault="7E220D98" w:rsidP="2644DE5C">
            <w:pPr>
              <w:pStyle w:val="ListParagraph"/>
              <w:numPr>
                <w:ilvl w:val="0"/>
                <w:numId w:val="10"/>
              </w:numPr>
              <w:spacing w:before="60" w:after="60" w:line="276" w:lineRule="auto"/>
              <w:ind w:left="283" w:hanging="283"/>
              <w:rPr>
                <w:rFonts w:cstheme="minorBidi"/>
              </w:rPr>
            </w:pPr>
            <w:r w:rsidRPr="2644DE5C">
              <w:rPr>
                <w:rFonts w:cstheme="minorBidi"/>
              </w:rPr>
              <w:t>Interview</w:t>
            </w:r>
            <w:r w:rsidR="261FA796" w:rsidRPr="2644DE5C">
              <w:rPr>
                <w:rFonts w:cstheme="minorBidi"/>
              </w:rPr>
              <w:t xml:space="preserve"> Questions</w:t>
            </w:r>
            <w:r w:rsidR="00706073">
              <w:rPr>
                <w:rFonts w:cstheme="minorBidi"/>
              </w:rPr>
              <w:t xml:space="preserve"> (Summary)</w:t>
            </w:r>
          </w:p>
          <w:p w14:paraId="405F7497" w14:textId="3AEBECA6" w:rsidR="000547C0" w:rsidRPr="000547C0" w:rsidRDefault="7E220D98" w:rsidP="2644DE5C">
            <w:pPr>
              <w:pStyle w:val="ListParagraph"/>
              <w:numPr>
                <w:ilvl w:val="0"/>
                <w:numId w:val="10"/>
              </w:numPr>
              <w:spacing w:before="60" w:after="60" w:line="276" w:lineRule="auto"/>
              <w:ind w:left="283" w:hanging="283"/>
              <w:rPr>
                <w:rFonts w:cstheme="minorBidi"/>
              </w:rPr>
            </w:pPr>
            <w:r w:rsidRPr="2644DE5C">
              <w:rPr>
                <w:rFonts w:cstheme="minorBidi"/>
              </w:rPr>
              <w:t>Decomposition Diagram</w:t>
            </w:r>
          </w:p>
          <w:p w14:paraId="2EDE499F" w14:textId="06EE5973" w:rsidR="000547C0" w:rsidRPr="000547C0" w:rsidRDefault="199EB3BA" w:rsidP="2644DE5C">
            <w:pPr>
              <w:pStyle w:val="ListParagraph"/>
              <w:numPr>
                <w:ilvl w:val="0"/>
                <w:numId w:val="10"/>
              </w:numPr>
              <w:spacing w:before="60" w:after="60" w:line="276" w:lineRule="auto"/>
              <w:ind w:left="283" w:hanging="283"/>
              <w:rPr>
                <w:rFonts w:cstheme="minorBidi"/>
              </w:rPr>
            </w:pPr>
            <w:r w:rsidRPr="2644DE5C">
              <w:rPr>
                <w:rFonts w:cstheme="minorBidi"/>
              </w:rPr>
              <w:t>Requirements</w:t>
            </w:r>
          </w:p>
        </w:tc>
      </w:tr>
    </w:tbl>
    <w:sdt>
      <w:sdtPr>
        <w:rPr>
          <w:rFonts w:asciiTheme="minorHAnsi" w:hAnsiTheme="minorHAnsi" w:cstheme="minorBid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EndPr/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2644DE5C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7F5CB343" w:rsidR="002B2D13" w:rsidRPr="000547C0" w:rsidRDefault="161ABFD3" w:rsidP="2644DE5C">
            <w:pPr>
              <w:rPr>
                <w:rFonts w:cstheme="minorBidi"/>
              </w:rPr>
            </w:pPr>
            <w:r w:rsidRPr="2644DE5C">
              <w:rPr>
                <w:rFonts w:cstheme="minorBidi"/>
              </w:rPr>
              <w:t>Interview</w:t>
            </w:r>
            <w:r w:rsidR="5A72B5C5" w:rsidRPr="2644DE5C">
              <w:rPr>
                <w:rFonts w:cstheme="minorBidi"/>
              </w:rPr>
              <w:t xml:space="preserve"> Questions</w:t>
            </w:r>
            <w:r w:rsidR="00706073">
              <w:rPr>
                <w:rFonts w:cstheme="minorBidi"/>
              </w:rPr>
              <w:t xml:space="preserve"> (Summary)</w:t>
            </w:r>
          </w:p>
        </w:tc>
        <w:tc>
          <w:tcPr>
            <w:tcW w:w="1324" w:type="dxa"/>
          </w:tcPr>
          <w:p w14:paraId="0938B73C" w14:textId="77777777" w:rsidR="002B2D13" w:rsidRPr="000547C0" w:rsidRDefault="00007FF1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6C433DE5" w:rsidR="002B2D13" w:rsidRPr="000547C0" w:rsidRDefault="00117380">
            <w:pPr>
              <w:rPr>
                <w:rFonts w:cstheme="minorHAnsi"/>
              </w:rPr>
            </w:pPr>
            <w:r>
              <w:rPr>
                <w:rFonts w:cstheme="minorHAnsi"/>
              </w:rPr>
              <w:t>Ben &amp; Shawn</w:t>
            </w:r>
          </w:p>
        </w:tc>
      </w:tr>
    </w:tbl>
    <w:p w14:paraId="674793E3" w14:textId="77777777" w:rsidR="002B2D13" w:rsidRPr="000547C0" w:rsidRDefault="00007FF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7B0F72E6" w:rsidR="002B2D13" w:rsidRPr="000547C0" w:rsidRDefault="00706073" w:rsidP="2644DE5C">
      <w:pPr>
        <w:rPr>
          <w:rFonts w:cstheme="minorBidi"/>
        </w:rPr>
      </w:pPr>
      <w:r>
        <w:rPr>
          <w:rFonts w:cstheme="minorBidi"/>
        </w:rPr>
        <w:t>In the Summary w</w:t>
      </w:r>
      <w:r w:rsidR="6057E23E" w:rsidRPr="2644DE5C">
        <w:rPr>
          <w:rFonts w:cstheme="minorBidi"/>
        </w:rPr>
        <w:t>e (System Seekers) will be conducting</w:t>
      </w:r>
      <w:r w:rsidR="68592E6A" w:rsidRPr="2644DE5C">
        <w:rPr>
          <w:rFonts w:cstheme="minorBidi"/>
        </w:rPr>
        <w:t xml:space="preserve"> a</w:t>
      </w:r>
      <w:r w:rsidR="51CF95B3" w:rsidRPr="2644DE5C">
        <w:rPr>
          <w:rFonts w:cstheme="minorBidi"/>
        </w:rPr>
        <w:t xml:space="preserve"> series of interviews </w:t>
      </w:r>
      <w:r w:rsidR="5B381E5A" w:rsidRPr="2644DE5C">
        <w:rPr>
          <w:rFonts w:cstheme="minorBidi"/>
        </w:rPr>
        <w:t xml:space="preserve">with employees </w:t>
      </w:r>
      <w:r w:rsidR="51CF95B3" w:rsidRPr="2644DE5C">
        <w:rPr>
          <w:rFonts w:cstheme="minorBidi"/>
        </w:rPr>
        <w:t>within</w:t>
      </w:r>
      <w:r w:rsidR="51A94B06" w:rsidRPr="2644DE5C">
        <w:rPr>
          <w:rFonts w:cstheme="minorBidi"/>
        </w:rPr>
        <w:t xml:space="preserve"> the</w:t>
      </w:r>
      <w:r w:rsidR="51CF95B3" w:rsidRPr="2644DE5C">
        <w:rPr>
          <w:rFonts w:cstheme="minorBidi"/>
        </w:rPr>
        <w:t xml:space="preserve"> Cuzzie Movers</w:t>
      </w:r>
      <w:r w:rsidR="1620F10F" w:rsidRPr="2644DE5C">
        <w:rPr>
          <w:rFonts w:cstheme="minorBidi"/>
        </w:rPr>
        <w:t xml:space="preserve"> business</w:t>
      </w:r>
      <w:r w:rsidR="39065ADF" w:rsidRPr="2644DE5C">
        <w:rPr>
          <w:rFonts w:cstheme="minorBidi"/>
        </w:rPr>
        <w:t>.</w:t>
      </w:r>
    </w:p>
    <w:p w14:paraId="109ADBA9" w14:textId="77777777" w:rsidR="002B2D13" w:rsidRPr="000547C0" w:rsidRDefault="00007FF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1FE99652" w14:textId="1430F677" w:rsidR="002B2D13" w:rsidRPr="000547C0" w:rsidRDefault="00706073" w:rsidP="2644DE5C">
      <w:pPr>
        <w:rPr>
          <w:rFonts w:cstheme="minorBidi"/>
        </w:rPr>
      </w:pPr>
      <w:r>
        <w:rPr>
          <w:rFonts w:cstheme="minorBidi"/>
        </w:rPr>
        <w:t>For t</w:t>
      </w:r>
      <w:r w:rsidR="17D9BF74" w:rsidRPr="2644DE5C">
        <w:rPr>
          <w:rFonts w:cstheme="minorBidi"/>
        </w:rPr>
        <w:t>he</w:t>
      </w:r>
      <w:r>
        <w:rPr>
          <w:rFonts w:cstheme="minorBidi"/>
        </w:rPr>
        <w:t xml:space="preserve"> Summary the</w:t>
      </w:r>
      <w:r w:rsidR="683A44A6" w:rsidRPr="2644DE5C">
        <w:rPr>
          <w:rFonts w:cstheme="minorBidi"/>
        </w:rPr>
        <w:t xml:space="preserve"> arrangement for these</w:t>
      </w:r>
      <w:r w:rsidR="4B0D0894" w:rsidRPr="2644DE5C">
        <w:rPr>
          <w:rFonts w:cstheme="minorBidi"/>
        </w:rPr>
        <w:t xml:space="preserve"> one-on-one</w:t>
      </w:r>
      <w:r w:rsidR="683A44A6" w:rsidRPr="2644DE5C">
        <w:rPr>
          <w:rFonts w:cstheme="minorBidi"/>
        </w:rPr>
        <w:t xml:space="preserve"> interviews</w:t>
      </w:r>
      <w:r w:rsidR="5A1F8457" w:rsidRPr="2644DE5C">
        <w:rPr>
          <w:rFonts w:cstheme="minorBidi"/>
        </w:rPr>
        <w:t xml:space="preserve"> will be chosen based on the organisation’s structure and goals.</w:t>
      </w:r>
      <w:r w:rsidR="5F35B95C" w:rsidRPr="2644DE5C">
        <w:rPr>
          <w:rFonts w:cstheme="minorBidi"/>
        </w:rPr>
        <w:t xml:space="preserve"> There will also be an explanation as to why interviews were chosen over any other information gathering techniques.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0547C0" w14:paraId="64796EF8" w14:textId="77777777" w:rsidTr="2644DE5C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2B2D13" w:rsidRPr="000547C0" w:rsidRDefault="00007FF1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9E8574F" w14:textId="77777777" w:rsidR="002B2D13" w:rsidRPr="000547C0" w:rsidRDefault="00007FF1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016A422D" w14:textId="77777777" w:rsidR="002B2D13" w:rsidRPr="000547C0" w:rsidRDefault="00007FF1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2B2D13" w:rsidRPr="000547C0" w14:paraId="2C2FD9BB" w14:textId="77777777" w:rsidTr="2644DE5C">
        <w:tc>
          <w:tcPr>
            <w:tcW w:w="5310" w:type="dxa"/>
          </w:tcPr>
          <w:p w14:paraId="21A309E5" w14:textId="6F2F6EB1" w:rsidR="002B2D13" w:rsidRPr="000547C0" w:rsidRDefault="0F3C1BDB" w:rsidP="2644DE5C">
            <w:pPr>
              <w:pStyle w:val="ListBullet"/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Why Interviews?</w:t>
            </w:r>
          </w:p>
        </w:tc>
        <w:tc>
          <w:tcPr>
            <w:tcW w:w="3060" w:type="dxa"/>
          </w:tcPr>
          <w:p w14:paraId="06BF676B" w14:textId="07910D02" w:rsidR="002B2D13" w:rsidRPr="000547C0" w:rsidRDefault="4D6BA209" w:rsidP="2644DE5C">
            <w:pPr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 xml:space="preserve">Shawn Peipi &amp; </w:t>
            </w:r>
            <w:r w:rsidR="006F37B5" w:rsidRPr="2644DE5C">
              <w:rPr>
                <w:rFonts w:cstheme="minorBidi"/>
              </w:rPr>
              <w:t>Ben O’Hara</w:t>
            </w:r>
          </w:p>
        </w:tc>
        <w:tc>
          <w:tcPr>
            <w:tcW w:w="1854" w:type="dxa"/>
          </w:tcPr>
          <w:p w14:paraId="77EF2373" w14:textId="4F342F28" w:rsidR="002B2D13" w:rsidRPr="000547C0" w:rsidRDefault="2133CD03" w:rsidP="2644DE5C">
            <w:pPr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30</w:t>
            </w:r>
            <w:r w:rsidR="006F37B5" w:rsidRPr="2644DE5C">
              <w:rPr>
                <w:rFonts w:cstheme="minorBidi"/>
              </w:rPr>
              <w:t>/03/2026</w:t>
            </w:r>
          </w:p>
        </w:tc>
      </w:tr>
      <w:tr w:rsidR="002B2D13" w:rsidRPr="000547C0" w14:paraId="2FF9C7BF" w14:textId="77777777" w:rsidTr="2644DE5C">
        <w:tc>
          <w:tcPr>
            <w:tcW w:w="5310" w:type="dxa"/>
          </w:tcPr>
          <w:p w14:paraId="42C0A497" w14:textId="6C13DF1A" w:rsidR="002B2D13" w:rsidRPr="000547C0" w:rsidRDefault="4253B196" w:rsidP="2644DE5C">
            <w:pPr>
              <w:pStyle w:val="ListBullet"/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Determine Question Arrangement</w:t>
            </w:r>
          </w:p>
        </w:tc>
        <w:tc>
          <w:tcPr>
            <w:tcW w:w="3060" w:type="dxa"/>
          </w:tcPr>
          <w:p w14:paraId="7376FD88" w14:textId="410B7846" w:rsidR="002B2D13" w:rsidRPr="000547C0" w:rsidRDefault="006F37B5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 Peipi &amp; Ben O’Hara</w:t>
            </w:r>
          </w:p>
        </w:tc>
        <w:tc>
          <w:tcPr>
            <w:tcW w:w="1854" w:type="dxa"/>
          </w:tcPr>
          <w:p w14:paraId="36E951F4" w14:textId="4D83CCE9" w:rsidR="002B2D13" w:rsidRPr="000547C0" w:rsidRDefault="032C8637" w:rsidP="2644DE5C">
            <w:pPr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30</w:t>
            </w:r>
            <w:r w:rsidR="006F37B5" w:rsidRPr="2644DE5C">
              <w:rPr>
                <w:rFonts w:cstheme="minorBidi"/>
              </w:rPr>
              <w:t>/03/2026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A48D7E6" w14:textId="77777777" w:rsidTr="2644DE5C">
        <w:tc>
          <w:tcPr>
            <w:tcW w:w="1620" w:type="dxa"/>
          </w:tcPr>
          <w:bookmarkEnd w:id="1"/>
          <w:p w14:paraId="0E9DE387" w14:textId="4EEB4C47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2:</w:t>
            </w:r>
          </w:p>
        </w:tc>
        <w:tc>
          <w:tcPr>
            <w:tcW w:w="4970" w:type="dxa"/>
          </w:tcPr>
          <w:p w14:paraId="5A2E62D2" w14:textId="1DF0A343" w:rsidR="00D62E01" w:rsidRPr="000547C0" w:rsidRDefault="63B208B1" w:rsidP="2644DE5C">
            <w:pPr>
              <w:rPr>
                <w:rFonts w:cstheme="minorBidi"/>
              </w:rPr>
            </w:pPr>
            <w:r w:rsidRPr="2644DE5C">
              <w:rPr>
                <w:rFonts w:cstheme="minorBidi"/>
              </w:rPr>
              <w:t>Decomposition Diagram</w:t>
            </w:r>
          </w:p>
        </w:tc>
        <w:tc>
          <w:tcPr>
            <w:tcW w:w="1324" w:type="dxa"/>
          </w:tcPr>
          <w:p w14:paraId="4091F5A5" w14:textId="77777777" w:rsidR="00D62E01" w:rsidRPr="000547C0" w:rsidRDefault="00007FF1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3A898F3D" w14:textId="264A939C" w:rsidR="00D62E01" w:rsidRPr="000547C0" w:rsidRDefault="00345A50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Shawn &amp; Ben</w:t>
            </w:r>
          </w:p>
        </w:tc>
      </w:tr>
    </w:tbl>
    <w:p w14:paraId="678F69FE" w14:textId="77777777" w:rsidR="00D62E01" w:rsidRPr="000547C0" w:rsidRDefault="00007FF1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p w14:paraId="03E23481" w14:textId="2D26BD5B" w:rsidR="00D62E01" w:rsidRPr="000547C0" w:rsidRDefault="256C55B9" w:rsidP="2644DE5C">
      <w:pPr>
        <w:rPr>
          <w:rFonts w:cstheme="minorBidi"/>
        </w:rPr>
      </w:pPr>
      <w:r w:rsidRPr="2644DE5C">
        <w:rPr>
          <w:rFonts w:cstheme="minorBidi"/>
        </w:rPr>
        <w:t xml:space="preserve">A Decomposition Diagram will be created for each of the sub-systems within </w:t>
      </w:r>
      <w:r w:rsidR="5C89915B" w:rsidRPr="2644DE5C">
        <w:rPr>
          <w:rFonts w:cstheme="minorBidi"/>
        </w:rPr>
        <w:t>this information system.</w:t>
      </w:r>
    </w:p>
    <w:p w14:paraId="1804FCAD" w14:textId="77777777" w:rsidR="00D62E01" w:rsidRPr="000547C0" w:rsidRDefault="00007FF1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25E3B16" w14:textId="54512135" w:rsidR="00D62E01" w:rsidRPr="000547C0" w:rsidRDefault="00FB50E2" w:rsidP="2644DE5C">
      <w:pPr>
        <w:rPr>
          <w:rFonts w:cstheme="minorBidi"/>
        </w:rPr>
      </w:pPr>
      <w:r w:rsidRPr="2644DE5C">
        <w:rPr>
          <w:rFonts w:cstheme="minorBidi"/>
        </w:rPr>
        <w:t>Th</w:t>
      </w:r>
      <w:r w:rsidR="17122356" w:rsidRPr="2644DE5C">
        <w:rPr>
          <w:rFonts w:cstheme="minorBidi"/>
        </w:rPr>
        <w:t xml:space="preserve">ese diagrams will showcase each of the methods that are occurring within each sub-system and, in turn, what each of those methods </w:t>
      </w:r>
      <w:bookmarkStart w:id="6" w:name="_Int_lbqOKTSh"/>
      <w:r w:rsidR="17122356" w:rsidRPr="2644DE5C">
        <w:rPr>
          <w:rFonts w:cstheme="minorBidi"/>
        </w:rPr>
        <w:t>are</w:t>
      </w:r>
      <w:bookmarkEnd w:id="6"/>
      <w:r w:rsidR="17122356" w:rsidRPr="2644DE5C">
        <w:rPr>
          <w:rFonts w:cstheme="minorBidi"/>
        </w:rPr>
        <w:t xml:space="preserve"> accomplishing.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8B19F28" w14:textId="77777777" w:rsidTr="4FC9819C">
        <w:trPr>
          <w:tblHeader/>
        </w:trPr>
        <w:tc>
          <w:tcPr>
            <w:tcW w:w="5310" w:type="dxa"/>
            <w:vAlign w:val="bottom"/>
          </w:tcPr>
          <w:p w14:paraId="440D8459" w14:textId="77777777" w:rsidR="00D60069" w:rsidRPr="000547C0" w:rsidRDefault="00007FF1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559B1D80" w14:textId="77777777" w:rsidR="00D60069" w:rsidRPr="000547C0" w:rsidRDefault="00007FF1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3AC7A92B" w14:textId="77777777" w:rsidR="00D60069" w:rsidRPr="000547C0" w:rsidRDefault="00007FF1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608428A" w14:textId="77777777" w:rsidTr="4FC9819C">
        <w:tc>
          <w:tcPr>
            <w:tcW w:w="5310" w:type="dxa"/>
          </w:tcPr>
          <w:p w14:paraId="71336E69" w14:textId="01ED3C06" w:rsidR="00D60069" w:rsidRPr="000547C0" w:rsidRDefault="4E2E606C" w:rsidP="2644DE5C">
            <w:pPr>
              <w:pStyle w:val="ListBullet"/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Inventory Decomposition Diagram</w:t>
            </w:r>
          </w:p>
        </w:tc>
        <w:tc>
          <w:tcPr>
            <w:tcW w:w="3060" w:type="dxa"/>
          </w:tcPr>
          <w:p w14:paraId="5D1FAAC7" w14:textId="7718B53B" w:rsidR="00D60069" w:rsidRPr="000547C0" w:rsidRDefault="1D9EBCFC" w:rsidP="00284200">
            <w:pPr>
              <w:spacing w:after="80"/>
              <w:rPr>
                <w:rFonts w:cstheme="minorBidi"/>
              </w:rPr>
            </w:pPr>
            <w:r w:rsidRPr="1A97EB07">
              <w:rPr>
                <w:rFonts w:cstheme="minorBidi"/>
              </w:rPr>
              <w:t>Shawn Peipi &amp; Ben O’Hara</w:t>
            </w:r>
          </w:p>
        </w:tc>
        <w:tc>
          <w:tcPr>
            <w:tcW w:w="1854" w:type="dxa"/>
          </w:tcPr>
          <w:p w14:paraId="22E77F38" w14:textId="203638D5" w:rsidR="00D60069" w:rsidRPr="000547C0" w:rsidRDefault="71EEE6FE" w:rsidP="4FC9819C">
            <w:pPr>
              <w:spacing w:after="80"/>
              <w:rPr>
                <w:rFonts w:cstheme="minorBidi"/>
              </w:rPr>
            </w:pPr>
            <w:r w:rsidRPr="4FC9819C">
              <w:rPr>
                <w:rFonts w:cstheme="minorBidi"/>
              </w:rPr>
              <w:t>30</w:t>
            </w:r>
            <w:r w:rsidR="00BA2CC4" w:rsidRPr="4FC9819C">
              <w:rPr>
                <w:rFonts w:cstheme="minorBidi"/>
              </w:rPr>
              <w:t>/03/2026</w:t>
            </w:r>
          </w:p>
        </w:tc>
      </w:tr>
      <w:tr w:rsidR="00D60069" w:rsidRPr="000547C0" w14:paraId="1AAD7927" w14:textId="77777777" w:rsidTr="4FC9819C">
        <w:tc>
          <w:tcPr>
            <w:tcW w:w="5310" w:type="dxa"/>
          </w:tcPr>
          <w:p w14:paraId="25ED6EA4" w14:textId="219421B7" w:rsidR="00D60069" w:rsidRPr="000547C0" w:rsidRDefault="5A8E958B" w:rsidP="2644DE5C">
            <w:pPr>
              <w:pStyle w:val="ListBullet"/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Human Resources Decomposition Diagram</w:t>
            </w:r>
          </w:p>
        </w:tc>
        <w:tc>
          <w:tcPr>
            <w:tcW w:w="3060" w:type="dxa"/>
          </w:tcPr>
          <w:p w14:paraId="20BA607F" w14:textId="0DF79D05" w:rsidR="00D60069" w:rsidRPr="000547C0" w:rsidRDefault="35DFCC96" w:rsidP="00284200">
            <w:pPr>
              <w:spacing w:after="80"/>
              <w:rPr>
                <w:rFonts w:cstheme="minorBidi"/>
              </w:rPr>
            </w:pPr>
            <w:r w:rsidRPr="1A97EB07">
              <w:rPr>
                <w:rFonts w:cstheme="minorBidi"/>
              </w:rPr>
              <w:t>Shawn Peipi &amp; Ben O’Hara</w:t>
            </w:r>
          </w:p>
        </w:tc>
        <w:tc>
          <w:tcPr>
            <w:tcW w:w="1854" w:type="dxa"/>
          </w:tcPr>
          <w:p w14:paraId="2914B697" w14:textId="4592E4D9" w:rsidR="00D60069" w:rsidRPr="000547C0" w:rsidRDefault="7CF91638" w:rsidP="4FC9819C">
            <w:pPr>
              <w:spacing w:after="80"/>
              <w:rPr>
                <w:rFonts w:cstheme="minorBidi"/>
              </w:rPr>
            </w:pPr>
            <w:r w:rsidRPr="4FC9819C">
              <w:rPr>
                <w:rFonts w:cstheme="minorBidi"/>
              </w:rPr>
              <w:t>30</w:t>
            </w:r>
            <w:r w:rsidR="00BA2CC4" w:rsidRPr="4FC9819C">
              <w:rPr>
                <w:rFonts w:cstheme="minorBidi"/>
              </w:rPr>
              <w:t>/03/2026</w:t>
            </w:r>
          </w:p>
        </w:tc>
      </w:tr>
      <w:tr w:rsidR="00D60069" w:rsidRPr="000547C0" w14:paraId="793B67BE" w14:textId="77777777" w:rsidTr="4FC9819C">
        <w:tc>
          <w:tcPr>
            <w:tcW w:w="5310" w:type="dxa"/>
            <w:tcMar>
              <w:bottom w:w="288" w:type="dxa"/>
            </w:tcMar>
          </w:tcPr>
          <w:p w14:paraId="0C0D8CC9" w14:textId="72E2A306" w:rsidR="00D60069" w:rsidRPr="000547C0" w:rsidRDefault="4D03D5B9" w:rsidP="2644DE5C">
            <w:pPr>
              <w:pStyle w:val="ListBullet"/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Customer Relations Decomposition Diagram</w:t>
            </w:r>
          </w:p>
        </w:tc>
        <w:tc>
          <w:tcPr>
            <w:tcW w:w="3060" w:type="dxa"/>
            <w:tcMar>
              <w:bottom w:w="288" w:type="dxa"/>
            </w:tcMar>
          </w:tcPr>
          <w:p w14:paraId="7EDEB6A9" w14:textId="16F1F38F" w:rsidR="00D60069" w:rsidRPr="000547C0" w:rsidRDefault="6C2F09B1" w:rsidP="00284200">
            <w:pPr>
              <w:spacing w:after="80"/>
              <w:rPr>
                <w:rFonts w:cstheme="minorBidi"/>
              </w:rPr>
            </w:pPr>
            <w:r w:rsidRPr="1A97EB07">
              <w:rPr>
                <w:rFonts w:cstheme="minorBidi"/>
              </w:rPr>
              <w:t>Shawn Peipi &amp; Ben O’Hara</w:t>
            </w:r>
          </w:p>
        </w:tc>
        <w:tc>
          <w:tcPr>
            <w:tcW w:w="1854" w:type="dxa"/>
            <w:tcMar>
              <w:bottom w:w="288" w:type="dxa"/>
            </w:tcMar>
          </w:tcPr>
          <w:p w14:paraId="411261B6" w14:textId="1898D863" w:rsidR="00D60069" w:rsidRPr="000547C0" w:rsidRDefault="50536BF1" w:rsidP="4FC9819C">
            <w:pPr>
              <w:spacing w:after="80"/>
              <w:rPr>
                <w:rFonts w:cstheme="minorBidi"/>
              </w:rPr>
            </w:pPr>
            <w:r w:rsidRPr="4FC9819C">
              <w:rPr>
                <w:rFonts w:cstheme="minorBidi"/>
              </w:rPr>
              <w:t>30</w:t>
            </w:r>
            <w:r w:rsidR="6C2F09B1" w:rsidRPr="4FC9819C">
              <w:rPr>
                <w:rFonts w:cstheme="minorBidi"/>
              </w:rPr>
              <w:t>/03/2026</w:t>
            </w:r>
          </w:p>
        </w:tc>
      </w:tr>
    </w:tbl>
    <w:tbl>
      <w:tblPr>
        <w:tblW w:w="0" w:type="auto"/>
        <w:tblBorders>
          <w:top w:val="single" w:sz="4" w:space="0" w:color="auto"/>
        </w:tblBorders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2644DE5C" w14:paraId="3E4B7C8C" w14:textId="77777777" w:rsidTr="2644DE5C">
        <w:trPr>
          <w:trHeight w:val="300"/>
        </w:trPr>
        <w:tc>
          <w:tcPr>
            <w:tcW w:w="1620" w:type="dxa"/>
          </w:tcPr>
          <w:p w14:paraId="400C5670" w14:textId="7472F990" w:rsidR="2644DE5C" w:rsidRDefault="2644DE5C" w:rsidP="2644DE5C">
            <w:pPr>
              <w:pStyle w:val="Heading2"/>
              <w:rPr>
                <w:rFonts w:asciiTheme="minorHAnsi" w:hAnsiTheme="minorHAnsi" w:cstheme="minorBidi"/>
              </w:rPr>
            </w:pPr>
            <w:r w:rsidRPr="2644DE5C">
              <w:rPr>
                <w:rFonts w:asciiTheme="minorHAnsi" w:hAnsiTheme="minorHAnsi" w:cstheme="minorBidi"/>
              </w:rPr>
              <w:t xml:space="preserve">Agenda Item </w:t>
            </w:r>
            <w:r w:rsidR="0BB599BC" w:rsidRPr="2644DE5C">
              <w:rPr>
                <w:rFonts w:asciiTheme="minorHAnsi" w:hAnsiTheme="minorHAnsi" w:cstheme="minorBidi"/>
              </w:rPr>
              <w:t>3</w:t>
            </w:r>
            <w:r w:rsidRPr="2644DE5C">
              <w:rPr>
                <w:rFonts w:asciiTheme="minorHAnsi" w:hAnsiTheme="minorHAnsi" w:cstheme="minorBidi"/>
              </w:rPr>
              <w:t>:</w:t>
            </w:r>
          </w:p>
        </w:tc>
        <w:tc>
          <w:tcPr>
            <w:tcW w:w="4970" w:type="dxa"/>
          </w:tcPr>
          <w:p w14:paraId="4319E16A" w14:textId="65AFDE92" w:rsidR="152E4CB7" w:rsidRDefault="152E4CB7" w:rsidP="2644DE5C">
            <w:pPr>
              <w:rPr>
                <w:rFonts w:cstheme="minorBidi"/>
              </w:rPr>
            </w:pPr>
            <w:r w:rsidRPr="2644DE5C">
              <w:rPr>
                <w:rFonts w:cstheme="minorBidi"/>
              </w:rPr>
              <w:t>Requirements</w:t>
            </w:r>
          </w:p>
        </w:tc>
        <w:tc>
          <w:tcPr>
            <w:tcW w:w="1324" w:type="dxa"/>
          </w:tcPr>
          <w:p w14:paraId="40670AA7" w14:textId="77777777" w:rsidR="2644DE5C" w:rsidRDefault="00007FF1" w:rsidP="2644DE5C">
            <w:pPr>
              <w:pStyle w:val="Heading2"/>
              <w:rPr>
                <w:rFonts w:asciiTheme="minorHAnsi" w:hAnsiTheme="minorHAnsi" w:cstheme="minorBidi"/>
              </w:rPr>
            </w:pPr>
            <w:sdt>
              <w:sdtPr>
                <w:rPr>
                  <w:rFonts w:asciiTheme="minorHAnsi" w:hAnsiTheme="minorHAnsi" w:cstheme="minorBidi"/>
                </w:rPr>
                <w:id w:val="2014167148"/>
                <w:placeholder>
                  <w:docPart w:val="40B3D762300449A1BCA2ECE425D2ADE2"/>
                </w:placeholder>
                <w:temporary/>
                <w:showingPlcHdr/>
                <w15:appearance w15:val="hidden"/>
              </w:sdtPr>
              <w:sdtEndPr/>
              <w:sdtContent>
                <w:r w:rsidR="2644DE5C" w:rsidRPr="2644DE5C">
                  <w:rPr>
                    <w:rFonts w:asciiTheme="minorHAnsi" w:hAnsiTheme="minorHAnsi" w:cstheme="minorBid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6987AF6" w14:textId="264A939C" w:rsidR="2644DE5C" w:rsidRDefault="2644DE5C" w:rsidP="2644DE5C">
            <w:pPr>
              <w:rPr>
                <w:rFonts w:cstheme="minorBidi"/>
              </w:rPr>
            </w:pPr>
            <w:r w:rsidRPr="2644DE5C">
              <w:rPr>
                <w:rFonts w:cstheme="minorBidi"/>
              </w:rPr>
              <w:t>Shawn &amp; Ben</w:t>
            </w:r>
          </w:p>
        </w:tc>
      </w:tr>
    </w:tbl>
    <w:p w14:paraId="14066437" w14:textId="77777777" w:rsidR="2B4F9EB5" w:rsidRDefault="00007FF1" w:rsidP="2644DE5C">
      <w:pPr>
        <w:pStyle w:val="Heading4"/>
        <w:rPr>
          <w:rFonts w:cstheme="minorBidi"/>
        </w:rPr>
      </w:pPr>
      <w:sdt>
        <w:sdtPr>
          <w:rPr>
            <w:rFonts w:cstheme="minorBidi"/>
          </w:rPr>
          <w:id w:val="1407341004"/>
          <w:placeholder>
            <w:docPart w:val="B5CD5DFBF8CC42E2A5F1356D48070252"/>
          </w:placeholder>
          <w:temporary/>
          <w:showingPlcHdr/>
          <w15:appearance w15:val="hidden"/>
        </w:sdtPr>
        <w:sdtEndPr/>
        <w:sdtContent>
          <w:r w:rsidR="2B4F9EB5" w:rsidRPr="2644DE5C">
            <w:rPr>
              <w:rFonts w:cstheme="minorBidi"/>
            </w:rPr>
            <w:t>Discussion:</w:t>
          </w:r>
        </w:sdtContent>
      </w:sdt>
    </w:p>
    <w:p w14:paraId="761276F2" w14:textId="5DBE9F54" w:rsidR="7CD3D3FF" w:rsidRDefault="7CD3D3FF" w:rsidP="2644DE5C">
      <w:pPr>
        <w:rPr>
          <w:rFonts w:cstheme="minorBidi"/>
        </w:rPr>
      </w:pPr>
      <w:r w:rsidRPr="2644DE5C">
        <w:rPr>
          <w:rFonts w:cstheme="minorBidi"/>
        </w:rPr>
        <w:t>Necessary requirements for each sub-system of the information system are needed to ensure that nothing goes over the scope of the project.</w:t>
      </w:r>
      <w:r w:rsidR="3194A9DC" w:rsidRPr="2644DE5C">
        <w:rPr>
          <w:rFonts w:cstheme="minorBidi"/>
        </w:rPr>
        <w:t xml:space="preserve"> Both functional and non-functional requirements need to be considered.</w:t>
      </w:r>
    </w:p>
    <w:p w14:paraId="2324AA91" w14:textId="77777777" w:rsidR="2B4F9EB5" w:rsidRDefault="00007FF1" w:rsidP="2644DE5C">
      <w:pPr>
        <w:pStyle w:val="Heading4"/>
        <w:rPr>
          <w:rFonts w:cstheme="minorBidi"/>
        </w:rPr>
      </w:pPr>
      <w:sdt>
        <w:sdtPr>
          <w:rPr>
            <w:rFonts w:cstheme="minorBidi"/>
          </w:rPr>
          <w:id w:val="1542544002"/>
          <w:placeholder>
            <w:docPart w:val="AA56C7DC350A4F558CA63FF7CDA43628"/>
          </w:placeholder>
          <w:temporary/>
          <w:showingPlcHdr/>
          <w15:appearance w15:val="hidden"/>
        </w:sdtPr>
        <w:sdtEndPr/>
        <w:sdtContent>
          <w:r w:rsidR="2B4F9EB5" w:rsidRPr="2644DE5C">
            <w:rPr>
              <w:rFonts w:cstheme="minorBidi"/>
            </w:rPr>
            <w:t>Conclusions:</w:t>
          </w:r>
        </w:sdtContent>
      </w:sdt>
    </w:p>
    <w:p w14:paraId="1D7EF5C2" w14:textId="739C818F" w:rsidR="0FB76B7E" w:rsidRDefault="0FB76B7E" w:rsidP="2644DE5C">
      <w:pPr>
        <w:rPr>
          <w:rFonts w:cstheme="minorBidi"/>
        </w:rPr>
      </w:pPr>
      <w:r w:rsidRPr="2644DE5C">
        <w:rPr>
          <w:rFonts w:cstheme="minorBidi"/>
        </w:rPr>
        <w:t xml:space="preserve">Although </w:t>
      </w:r>
      <w:r w:rsidR="0B1C0945" w:rsidRPr="2644DE5C">
        <w:rPr>
          <w:rFonts w:cstheme="minorBidi"/>
        </w:rPr>
        <w:t>most of</w:t>
      </w:r>
      <w:r w:rsidRPr="2644DE5C">
        <w:rPr>
          <w:rFonts w:cstheme="minorBidi"/>
        </w:rPr>
        <w:t xml:space="preserve"> the requirements</w:t>
      </w:r>
      <w:r w:rsidR="103594B6" w:rsidRPr="2644DE5C">
        <w:rPr>
          <w:rFonts w:cstheme="minorBidi"/>
        </w:rPr>
        <w:t xml:space="preserve"> were added by Ben, several other requirements have been added by Shawn. Around 8-10 requirements (for both functional and non-functional) for each sub-system will be listed.</w:t>
      </w:r>
    </w:p>
    <w:tbl>
      <w:tblPr>
        <w:tblStyle w:val="GridTable1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2644DE5C" w14:paraId="31230904" w14:textId="77777777" w:rsidTr="2644DE5C">
        <w:trPr>
          <w:trHeight w:val="300"/>
        </w:trPr>
        <w:tc>
          <w:tcPr>
            <w:tcW w:w="5310" w:type="dxa"/>
            <w:vAlign w:val="bottom"/>
          </w:tcPr>
          <w:p w14:paraId="0B328B29" w14:textId="77777777" w:rsidR="2644DE5C" w:rsidRDefault="00007FF1" w:rsidP="2644DE5C">
            <w:pPr>
              <w:pStyle w:val="Heading2"/>
              <w:spacing w:after="80"/>
              <w:rPr>
                <w:rFonts w:asciiTheme="minorHAnsi" w:hAnsiTheme="minorHAnsi" w:cstheme="minorBidi"/>
              </w:rPr>
            </w:pPr>
            <w:sdt>
              <w:sdtPr>
                <w:rPr>
                  <w:rFonts w:asciiTheme="minorHAnsi" w:hAnsiTheme="minorHAnsi" w:cstheme="minorBidi"/>
                </w:rPr>
                <w:id w:val="175389416"/>
                <w:placeholder>
                  <w:docPart w:val="0FC76C5530F44E44BD79C5127279AD5D"/>
                </w:placeholder>
                <w:temporary/>
                <w:showingPlcHdr/>
                <w15:appearance w15:val="hidden"/>
              </w:sdtPr>
              <w:sdtEndPr/>
              <w:sdtContent>
                <w:r w:rsidR="2644DE5C" w:rsidRPr="2644DE5C">
                  <w:rPr>
                    <w:rFonts w:asciiTheme="minorHAnsi" w:hAnsiTheme="minorHAnsi" w:cstheme="minorBid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69580EC0" w14:textId="77777777" w:rsidR="2644DE5C" w:rsidRDefault="00007FF1" w:rsidP="2644DE5C">
            <w:pPr>
              <w:pStyle w:val="Heading2"/>
              <w:spacing w:after="80"/>
              <w:rPr>
                <w:rFonts w:asciiTheme="minorHAnsi" w:hAnsiTheme="minorHAnsi" w:cstheme="minorBidi"/>
              </w:rPr>
            </w:pPr>
            <w:sdt>
              <w:sdtPr>
                <w:rPr>
                  <w:rFonts w:asciiTheme="minorHAnsi" w:hAnsiTheme="minorHAnsi" w:cstheme="minorBidi"/>
                </w:rPr>
                <w:id w:val="1560064080"/>
                <w:placeholder>
                  <w:docPart w:val="234A8283E6E3429AAABF779E1C255FEE"/>
                </w:placeholder>
                <w:temporary/>
                <w:showingPlcHdr/>
                <w15:appearance w15:val="hidden"/>
              </w:sdtPr>
              <w:sdtEndPr/>
              <w:sdtContent>
                <w:r w:rsidR="2644DE5C" w:rsidRPr="2644DE5C">
                  <w:rPr>
                    <w:rFonts w:asciiTheme="minorHAnsi" w:hAnsiTheme="minorHAnsi" w:cstheme="minorBid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48B67A0D" w14:textId="77777777" w:rsidR="2644DE5C" w:rsidRDefault="00007FF1" w:rsidP="2644DE5C">
            <w:pPr>
              <w:pStyle w:val="Heading2"/>
              <w:spacing w:after="80"/>
              <w:rPr>
                <w:rFonts w:asciiTheme="minorHAnsi" w:hAnsiTheme="minorHAnsi" w:cstheme="minorBidi"/>
              </w:rPr>
            </w:pPr>
            <w:sdt>
              <w:sdtPr>
                <w:rPr>
                  <w:rFonts w:asciiTheme="minorHAnsi" w:hAnsiTheme="minorHAnsi" w:cstheme="minorBidi"/>
                </w:rPr>
                <w:id w:val="2076376891"/>
                <w:placeholder>
                  <w:docPart w:val="F8F93BB512E94942B5EBC7BCACF2AEFE"/>
                </w:placeholder>
                <w:temporary/>
                <w:showingPlcHdr/>
                <w15:appearance w15:val="hidden"/>
              </w:sdtPr>
              <w:sdtEndPr/>
              <w:sdtContent>
                <w:r w:rsidR="2644DE5C" w:rsidRPr="2644DE5C">
                  <w:rPr>
                    <w:rFonts w:asciiTheme="minorHAnsi" w:hAnsiTheme="minorHAnsi" w:cstheme="minorBidi"/>
                  </w:rPr>
                  <w:t>Deadline</w:t>
                </w:r>
              </w:sdtContent>
            </w:sdt>
          </w:p>
        </w:tc>
      </w:tr>
      <w:tr w:rsidR="2644DE5C" w14:paraId="49D104DA" w14:textId="77777777" w:rsidTr="2644DE5C">
        <w:trPr>
          <w:trHeight w:val="300"/>
        </w:trPr>
        <w:tc>
          <w:tcPr>
            <w:tcW w:w="5310" w:type="dxa"/>
          </w:tcPr>
          <w:p w14:paraId="46A47D7D" w14:textId="1974AA99" w:rsidR="2644DE5C" w:rsidRDefault="2644DE5C" w:rsidP="2644DE5C">
            <w:pPr>
              <w:pStyle w:val="ListBullet"/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Inventor</w:t>
            </w:r>
            <w:r w:rsidR="1EA9E104" w:rsidRPr="2644DE5C">
              <w:rPr>
                <w:rFonts w:cstheme="minorBidi"/>
              </w:rPr>
              <w:t>y Requirements</w:t>
            </w:r>
          </w:p>
        </w:tc>
        <w:tc>
          <w:tcPr>
            <w:tcW w:w="3060" w:type="dxa"/>
          </w:tcPr>
          <w:p w14:paraId="1A8808E9" w14:textId="7718B53B" w:rsidR="2644DE5C" w:rsidRDefault="2644DE5C" w:rsidP="2644DE5C">
            <w:pPr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Shawn Peipi &amp; Ben O’Hara</w:t>
            </w:r>
          </w:p>
        </w:tc>
        <w:tc>
          <w:tcPr>
            <w:tcW w:w="1854" w:type="dxa"/>
          </w:tcPr>
          <w:p w14:paraId="6D947298" w14:textId="0E899F62" w:rsidR="6ACF0797" w:rsidRDefault="6ACF0797" w:rsidP="2644DE5C">
            <w:pPr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30</w:t>
            </w:r>
            <w:r w:rsidR="2644DE5C" w:rsidRPr="2644DE5C">
              <w:rPr>
                <w:rFonts w:cstheme="minorBidi"/>
              </w:rPr>
              <w:t>/03/2026</w:t>
            </w:r>
          </w:p>
        </w:tc>
      </w:tr>
      <w:tr w:rsidR="2644DE5C" w14:paraId="11811B98" w14:textId="77777777" w:rsidTr="2644DE5C">
        <w:trPr>
          <w:trHeight w:val="300"/>
        </w:trPr>
        <w:tc>
          <w:tcPr>
            <w:tcW w:w="5310" w:type="dxa"/>
          </w:tcPr>
          <w:p w14:paraId="6EE9BCB2" w14:textId="41BA33EA" w:rsidR="2644DE5C" w:rsidRDefault="2644DE5C" w:rsidP="2644DE5C">
            <w:pPr>
              <w:pStyle w:val="ListBullet"/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 xml:space="preserve">Human Resources </w:t>
            </w:r>
            <w:r w:rsidR="29EE6C67" w:rsidRPr="2644DE5C">
              <w:rPr>
                <w:rFonts w:cstheme="minorBidi"/>
              </w:rPr>
              <w:t>Requirements</w:t>
            </w:r>
          </w:p>
        </w:tc>
        <w:tc>
          <w:tcPr>
            <w:tcW w:w="3060" w:type="dxa"/>
          </w:tcPr>
          <w:p w14:paraId="6C9152A8" w14:textId="0DF79D05" w:rsidR="2644DE5C" w:rsidRDefault="2644DE5C" w:rsidP="2644DE5C">
            <w:pPr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Shawn Peipi &amp; Ben O’Hara</w:t>
            </w:r>
          </w:p>
        </w:tc>
        <w:tc>
          <w:tcPr>
            <w:tcW w:w="1854" w:type="dxa"/>
          </w:tcPr>
          <w:p w14:paraId="5D5A9BF3" w14:textId="1C8227A5" w:rsidR="6501C761" w:rsidRDefault="6501C761" w:rsidP="2644DE5C">
            <w:pPr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30</w:t>
            </w:r>
            <w:r w:rsidR="2644DE5C" w:rsidRPr="2644DE5C">
              <w:rPr>
                <w:rFonts w:cstheme="minorBidi"/>
              </w:rPr>
              <w:t>/03/2026</w:t>
            </w:r>
          </w:p>
        </w:tc>
      </w:tr>
      <w:tr w:rsidR="2644DE5C" w14:paraId="523C38FB" w14:textId="77777777" w:rsidTr="2644DE5C">
        <w:trPr>
          <w:trHeight w:val="300"/>
        </w:trPr>
        <w:tc>
          <w:tcPr>
            <w:tcW w:w="5310" w:type="dxa"/>
            <w:tcMar>
              <w:bottom w:w="288" w:type="dxa"/>
            </w:tcMar>
          </w:tcPr>
          <w:p w14:paraId="1507A430" w14:textId="674853FC" w:rsidR="2644DE5C" w:rsidRDefault="2644DE5C" w:rsidP="2644DE5C">
            <w:pPr>
              <w:pStyle w:val="ListBullet"/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 xml:space="preserve">Customer Relations </w:t>
            </w:r>
            <w:r w:rsidR="1665C28A" w:rsidRPr="2644DE5C">
              <w:rPr>
                <w:rFonts w:cstheme="minorBidi"/>
              </w:rPr>
              <w:t>Requirements</w:t>
            </w:r>
          </w:p>
        </w:tc>
        <w:tc>
          <w:tcPr>
            <w:tcW w:w="3060" w:type="dxa"/>
            <w:tcMar>
              <w:bottom w:w="288" w:type="dxa"/>
            </w:tcMar>
          </w:tcPr>
          <w:p w14:paraId="57986AB9" w14:textId="16F1F38F" w:rsidR="2644DE5C" w:rsidRDefault="2644DE5C" w:rsidP="2644DE5C">
            <w:pPr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Shawn Peipi &amp; Ben O’Hara</w:t>
            </w:r>
          </w:p>
        </w:tc>
        <w:tc>
          <w:tcPr>
            <w:tcW w:w="1854" w:type="dxa"/>
            <w:tcMar>
              <w:bottom w:w="288" w:type="dxa"/>
            </w:tcMar>
          </w:tcPr>
          <w:p w14:paraId="00CA84DA" w14:textId="1821F22D" w:rsidR="634DC1D5" w:rsidRDefault="634DC1D5" w:rsidP="2644DE5C">
            <w:pPr>
              <w:spacing w:after="80"/>
              <w:rPr>
                <w:rFonts w:cstheme="minorBidi"/>
              </w:rPr>
            </w:pPr>
            <w:r w:rsidRPr="2644DE5C">
              <w:rPr>
                <w:rFonts w:cstheme="minorBidi"/>
              </w:rPr>
              <w:t>30</w:t>
            </w:r>
            <w:r w:rsidR="2644DE5C" w:rsidRPr="2644DE5C">
              <w:rPr>
                <w:rFonts w:cstheme="minorBidi"/>
              </w:rPr>
              <w:t>/03/2026</w:t>
            </w:r>
          </w:p>
        </w:tc>
      </w:tr>
    </w:tbl>
    <w:p w14:paraId="531F7168" w14:textId="2AE7AFCD" w:rsidR="2644DE5C" w:rsidRDefault="2644DE5C" w:rsidP="2644DE5C">
      <w:pPr>
        <w:pStyle w:val="Heading1"/>
        <w:jc w:val="left"/>
        <w:rPr>
          <w:rFonts w:asciiTheme="minorHAnsi" w:hAnsiTheme="minorHAnsi" w:cstheme="minorBidi"/>
          <w:i w:val="0"/>
          <w:color w:val="1F497D" w:themeColor="text2"/>
        </w:rPr>
      </w:pPr>
    </w:p>
    <w:p w14:paraId="2697D922" w14:textId="77777777" w:rsidR="002B2D13" w:rsidRPr="000547C0" w:rsidRDefault="00007FF1" w:rsidP="00E25782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14:paraId="3BC81F59" w14:textId="77777777" w:rsidR="002B2D13" w:rsidRPr="000547C0" w:rsidRDefault="00007FF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Resources:</w:t>
          </w:r>
        </w:sdtContent>
      </w:sdt>
    </w:p>
    <w:p w14:paraId="07676790" w14:textId="01EA64A0" w:rsidR="002B2D13" w:rsidRPr="000547C0" w:rsidRDefault="5022FE5C" w:rsidP="2644DE5C">
      <w:pPr>
        <w:rPr>
          <w:rFonts w:cstheme="minorBidi"/>
        </w:rPr>
      </w:pPr>
      <w:r w:rsidRPr="2644DE5C">
        <w:rPr>
          <w:rFonts w:cstheme="minorBidi"/>
        </w:rPr>
        <w:t xml:space="preserve">Microsoft </w:t>
      </w:r>
      <w:r w:rsidR="6D4D4EB6" w:rsidRPr="2644DE5C">
        <w:rPr>
          <w:rFonts w:cstheme="minorBidi"/>
        </w:rPr>
        <w:t>W</w:t>
      </w:r>
      <w:r w:rsidRPr="2644DE5C">
        <w:rPr>
          <w:rFonts w:cstheme="minorBidi"/>
        </w:rPr>
        <w:t xml:space="preserve">ord, </w:t>
      </w:r>
      <w:r w:rsidR="2C1FD2F6" w:rsidRPr="2644DE5C">
        <w:rPr>
          <w:rFonts w:cstheme="minorBidi"/>
        </w:rPr>
        <w:t>G</w:t>
      </w:r>
      <w:r w:rsidRPr="2644DE5C">
        <w:rPr>
          <w:rFonts w:cstheme="minorBidi"/>
        </w:rPr>
        <w:t xml:space="preserve">oogle </w:t>
      </w:r>
      <w:r w:rsidR="4FFD80AA" w:rsidRPr="2644DE5C">
        <w:rPr>
          <w:rFonts w:cstheme="minorBidi"/>
        </w:rPr>
        <w:t>D</w:t>
      </w:r>
      <w:r w:rsidRPr="2644DE5C">
        <w:rPr>
          <w:rFonts w:cstheme="minorBidi"/>
        </w:rPr>
        <w:t xml:space="preserve">ocs, </w:t>
      </w:r>
      <w:r w:rsidR="50E89652" w:rsidRPr="2644DE5C">
        <w:rPr>
          <w:rFonts w:cstheme="minorBidi"/>
        </w:rPr>
        <w:t>L</w:t>
      </w:r>
      <w:r w:rsidRPr="2644DE5C">
        <w:rPr>
          <w:rFonts w:cstheme="minorBidi"/>
        </w:rPr>
        <w:t xml:space="preserve">aptop. </w:t>
      </w:r>
    </w:p>
    <w:p w14:paraId="3CD0098F" w14:textId="61EBDF0E" w:rsidR="00212D56" w:rsidRPr="000547C0" w:rsidRDefault="00212D56" w:rsidP="00212D56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14:paraId="140B9928" w14:textId="58F6F616" w:rsidR="00212D56" w:rsidRPr="000547C0" w:rsidRDefault="571EE2FA" w:rsidP="2644DE5C">
      <w:pPr>
        <w:rPr>
          <w:rFonts w:cstheme="minorBidi"/>
        </w:rPr>
      </w:pPr>
      <w:r w:rsidRPr="2644DE5C">
        <w:rPr>
          <w:rFonts w:cstheme="minorBidi"/>
        </w:rPr>
        <w:t>30</w:t>
      </w:r>
      <w:r w:rsidR="118AA51F" w:rsidRPr="2644DE5C">
        <w:rPr>
          <w:rFonts w:cstheme="minorBidi"/>
        </w:rPr>
        <w:t>/03/2026</w:t>
      </w:r>
    </w:p>
    <w:p w14:paraId="1C4E2CA6" w14:textId="7FE0182E" w:rsidR="00212D56" w:rsidRPr="000547C0" w:rsidRDefault="00212D56">
      <w:pPr>
        <w:rPr>
          <w:rFonts w:cstheme="minorHAnsi"/>
        </w:rPr>
      </w:pPr>
    </w:p>
    <w:p w14:paraId="530C9891" w14:textId="4BDD5A4D" w:rsidR="000547C0" w:rsidRPr="000547C0" w:rsidRDefault="000547C0">
      <w:pPr>
        <w:rPr>
          <w:rFonts w:cstheme="minorHAnsi"/>
        </w:rPr>
      </w:pPr>
    </w:p>
    <w:p w14:paraId="0A3F6814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3D88889B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05DE148B" w14:textId="77777777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779DC" w14:textId="77777777" w:rsidR="001B226A" w:rsidRDefault="001B226A">
      <w:pPr>
        <w:spacing w:before="0" w:after="0"/>
      </w:pPr>
      <w:r>
        <w:separator/>
      </w:r>
    </w:p>
  </w:endnote>
  <w:endnote w:type="continuationSeparator" w:id="0">
    <w:p w14:paraId="4BD7C6ED" w14:textId="77777777" w:rsidR="001B226A" w:rsidRDefault="001B226A">
      <w:pPr>
        <w:spacing w:before="0" w:after="0"/>
      </w:pPr>
      <w:r>
        <w:continuationSeparator/>
      </w:r>
    </w:p>
  </w:endnote>
  <w:endnote w:type="continuationNotice" w:id="1">
    <w:p w14:paraId="332B769E" w14:textId="77777777" w:rsidR="00405F44" w:rsidRDefault="00405F44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E6B94" w14:textId="77777777" w:rsidR="001B226A" w:rsidRDefault="001B226A">
      <w:pPr>
        <w:spacing w:before="0" w:after="0"/>
      </w:pPr>
      <w:r>
        <w:separator/>
      </w:r>
    </w:p>
  </w:footnote>
  <w:footnote w:type="continuationSeparator" w:id="0">
    <w:p w14:paraId="1A3D2B0E" w14:textId="77777777" w:rsidR="001B226A" w:rsidRDefault="001B226A">
      <w:pPr>
        <w:spacing w:before="0" w:after="0"/>
      </w:pPr>
      <w:r>
        <w:continuationSeparator/>
      </w:r>
    </w:p>
  </w:footnote>
  <w:footnote w:type="continuationNotice" w:id="1">
    <w:p w14:paraId="0EBF0E0E" w14:textId="77777777" w:rsidR="00405F44" w:rsidRDefault="00405F44">
      <w:pPr>
        <w:spacing w:before="0" w:after="0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bqOKTSh" int2:invalidationBookmarkName="" int2:hashCode="X55YArurxx+Sdf" int2:id="uPIcpOm0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F8DA5"/>
    <w:multiLevelType w:val="hybridMultilevel"/>
    <w:tmpl w:val="ABF68000"/>
    <w:lvl w:ilvl="0" w:tplc="FECEAD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F4D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669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5C4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DCF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043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8F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867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6A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6ED95"/>
    <w:multiLevelType w:val="hybridMultilevel"/>
    <w:tmpl w:val="0FD4848E"/>
    <w:lvl w:ilvl="0" w:tplc="E386179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E7CD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BAD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DA5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6B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76A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262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A20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EA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BA93C"/>
    <w:multiLevelType w:val="hybridMultilevel"/>
    <w:tmpl w:val="BBC87B58"/>
    <w:lvl w:ilvl="0" w:tplc="5EEE2D2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5142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A493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B63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0D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CA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060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460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1C1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5547405">
    <w:abstractNumId w:val="3"/>
  </w:num>
  <w:num w:numId="2" w16cid:durableId="868880180">
    <w:abstractNumId w:val="4"/>
  </w:num>
  <w:num w:numId="3" w16cid:durableId="143553009">
    <w:abstractNumId w:val="5"/>
  </w:num>
  <w:num w:numId="4" w16cid:durableId="1360468591">
    <w:abstractNumId w:val="6"/>
  </w:num>
  <w:num w:numId="5" w16cid:durableId="1390373569">
    <w:abstractNumId w:val="7"/>
  </w:num>
  <w:num w:numId="6" w16cid:durableId="452481832">
    <w:abstractNumId w:val="1"/>
  </w:num>
  <w:num w:numId="7" w16cid:durableId="1062022429">
    <w:abstractNumId w:val="0"/>
  </w:num>
  <w:num w:numId="8" w16cid:durableId="719330155">
    <w:abstractNumId w:val="1"/>
    <w:lvlOverride w:ilvl="0">
      <w:startOverride w:val="1"/>
    </w:lvlOverride>
  </w:num>
  <w:num w:numId="9" w16cid:durableId="1509950716">
    <w:abstractNumId w:val="1"/>
    <w:lvlOverride w:ilvl="0">
      <w:startOverride w:val="1"/>
    </w:lvlOverride>
  </w:num>
  <w:num w:numId="10" w16cid:durableId="1231843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07FF1"/>
    <w:rsid w:val="000547C0"/>
    <w:rsid w:val="00086771"/>
    <w:rsid w:val="00117380"/>
    <w:rsid w:val="001B226A"/>
    <w:rsid w:val="001C4533"/>
    <w:rsid w:val="001D1917"/>
    <w:rsid w:val="001E0877"/>
    <w:rsid w:val="001F1443"/>
    <w:rsid w:val="0020000C"/>
    <w:rsid w:val="00212D56"/>
    <w:rsid w:val="00216EF1"/>
    <w:rsid w:val="00256AF9"/>
    <w:rsid w:val="002779AB"/>
    <w:rsid w:val="002B2D13"/>
    <w:rsid w:val="002C24BF"/>
    <w:rsid w:val="00345A50"/>
    <w:rsid w:val="0034721D"/>
    <w:rsid w:val="003D5BF7"/>
    <w:rsid w:val="003D5D47"/>
    <w:rsid w:val="003F257D"/>
    <w:rsid w:val="00405F44"/>
    <w:rsid w:val="004F7189"/>
    <w:rsid w:val="0053194A"/>
    <w:rsid w:val="005334BB"/>
    <w:rsid w:val="00550E0F"/>
    <w:rsid w:val="005A7328"/>
    <w:rsid w:val="00611D28"/>
    <w:rsid w:val="006344A8"/>
    <w:rsid w:val="006C2459"/>
    <w:rsid w:val="006F37B5"/>
    <w:rsid w:val="006F5CF4"/>
    <w:rsid w:val="00706073"/>
    <w:rsid w:val="00734EEC"/>
    <w:rsid w:val="007F04FA"/>
    <w:rsid w:val="00817402"/>
    <w:rsid w:val="00901E61"/>
    <w:rsid w:val="009A4530"/>
    <w:rsid w:val="00A14168"/>
    <w:rsid w:val="00A401A0"/>
    <w:rsid w:val="00A83064"/>
    <w:rsid w:val="00B777C6"/>
    <w:rsid w:val="00BA2CC4"/>
    <w:rsid w:val="00C13DEE"/>
    <w:rsid w:val="00C1744B"/>
    <w:rsid w:val="00CD0054"/>
    <w:rsid w:val="00CE4D89"/>
    <w:rsid w:val="00CF0DFB"/>
    <w:rsid w:val="00D60069"/>
    <w:rsid w:val="00D62E01"/>
    <w:rsid w:val="00D661EE"/>
    <w:rsid w:val="00D83D81"/>
    <w:rsid w:val="00DD3F44"/>
    <w:rsid w:val="00E048B4"/>
    <w:rsid w:val="00E25782"/>
    <w:rsid w:val="00ED1F02"/>
    <w:rsid w:val="00ED3BB1"/>
    <w:rsid w:val="00F03EE3"/>
    <w:rsid w:val="00F05A7B"/>
    <w:rsid w:val="00F06EE7"/>
    <w:rsid w:val="00F434DD"/>
    <w:rsid w:val="00F82BF1"/>
    <w:rsid w:val="00FB50E2"/>
    <w:rsid w:val="02C109AE"/>
    <w:rsid w:val="032C8637"/>
    <w:rsid w:val="08C92201"/>
    <w:rsid w:val="0A2E92F3"/>
    <w:rsid w:val="0B0BDAAD"/>
    <w:rsid w:val="0B1C0945"/>
    <w:rsid w:val="0BB599BC"/>
    <w:rsid w:val="0F034F47"/>
    <w:rsid w:val="0F21E6EF"/>
    <w:rsid w:val="0F3C1BDB"/>
    <w:rsid w:val="0FB76B7E"/>
    <w:rsid w:val="0FB8A6C0"/>
    <w:rsid w:val="103594B6"/>
    <w:rsid w:val="1067C26F"/>
    <w:rsid w:val="118AA51F"/>
    <w:rsid w:val="152E4CB7"/>
    <w:rsid w:val="161ABFD3"/>
    <w:rsid w:val="1620F10F"/>
    <w:rsid w:val="1665C28A"/>
    <w:rsid w:val="17122356"/>
    <w:rsid w:val="17D9BF74"/>
    <w:rsid w:val="17E004D5"/>
    <w:rsid w:val="199EB3BA"/>
    <w:rsid w:val="1A97EB07"/>
    <w:rsid w:val="1C0431B1"/>
    <w:rsid w:val="1C892B58"/>
    <w:rsid w:val="1D9EBCFC"/>
    <w:rsid w:val="1EA9E104"/>
    <w:rsid w:val="1F6828C4"/>
    <w:rsid w:val="1FB9A067"/>
    <w:rsid w:val="20E880CA"/>
    <w:rsid w:val="2133CD03"/>
    <w:rsid w:val="256C55B9"/>
    <w:rsid w:val="261FA796"/>
    <w:rsid w:val="2644DE5C"/>
    <w:rsid w:val="28A77143"/>
    <w:rsid w:val="28F6E6D7"/>
    <w:rsid w:val="29EE6C67"/>
    <w:rsid w:val="2B4F9EB5"/>
    <w:rsid w:val="2C1FD2F6"/>
    <w:rsid w:val="2D706E33"/>
    <w:rsid w:val="3194A9DC"/>
    <w:rsid w:val="32F76B05"/>
    <w:rsid w:val="35DFCC96"/>
    <w:rsid w:val="366516C9"/>
    <w:rsid w:val="36B1F1C2"/>
    <w:rsid w:val="36D8C3EA"/>
    <w:rsid w:val="370DF519"/>
    <w:rsid w:val="39065ADF"/>
    <w:rsid w:val="3B59FF37"/>
    <w:rsid w:val="3C1384C7"/>
    <w:rsid w:val="3C9E1A54"/>
    <w:rsid w:val="3EC197E3"/>
    <w:rsid w:val="4253B196"/>
    <w:rsid w:val="436EC892"/>
    <w:rsid w:val="4696D14B"/>
    <w:rsid w:val="49CA65E1"/>
    <w:rsid w:val="4B0D0894"/>
    <w:rsid w:val="4D03D5B9"/>
    <w:rsid w:val="4D6BA209"/>
    <w:rsid w:val="4E2E606C"/>
    <w:rsid w:val="4FC9819C"/>
    <w:rsid w:val="4FF451AB"/>
    <w:rsid w:val="4FFD80AA"/>
    <w:rsid w:val="5022FE5C"/>
    <w:rsid w:val="50536BF1"/>
    <w:rsid w:val="50E89652"/>
    <w:rsid w:val="51A94B06"/>
    <w:rsid w:val="51CF95B3"/>
    <w:rsid w:val="5343CB9D"/>
    <w:rsid w:val="54D385E4"/>
    <w:rsid w:val="55951B76"/>
    <w:rsid w:val="55E5336C"/>
    <w:rsid w:val="571EE2FA"/>
    <w:rsid w:val="5751E56F"/>
    <w:rsid w:val="57563DBF"/>
    <w:rsid w:val="5A1F8457"/>
    <w:rsid w:val="5A72B5C5"/>
    <w:rsid w:val="5A8E958B"/>
    <w:rsid w:val="5B381E5A"/>
    <w:rsid w:val="5C89915B"/>
    <w:rsid w:val="5D49CF0B"/>
    <w:rsid w:val="5D535D59"/>
    <w:rsid w:val="5F29B8C0"/>
    <w:rsid w:val="5F35B95C"/>
    <w:rsid w:val="5F966EDC"/>
    <w:rsid w:val="6057E23E"/>
    <w:rsid w:val="6078FAC6"/>
    <w:rsid w:val="60A33631"/>
    <w:rsid w:val="625ACC52"/>
    <w:rsid w:val="634DC1D5"/>
    <w:rsid w:val="63B208B1"/>
    <w:rsid w:val="64A0252C"/>
    <w:rsid w:val="6501C761"/>
    <w:rsid w:val="6685F162"/>
    <w:rsid w:val="683A44A6"/>
    <w:rsid w:val="68592E6A"/>
    <w:rsid w:val="68F07ADE"/>
    <w:rsid w:val="6ACF0797"/>
    <w:rsid w:val="6C2F09B1"/>
    <w:rsid w:val="6D4D4EB6"/>
    <w:rsid w:val="6ED3A11D"/>
    <w:rsid w:val="7064F762"/>
    <w:rsid w:val="71EEE6FE"/>
    <w:rsid w:val="7510B2DD"/>
    <w:rsid w:val="753B8F04"/>
    <w:rsid w:val="769C6DB1"/>
    <w:rsid w:val="778EB87D"/>
    <w:rsid w:val="78DBC7C3"/>
    <w:rsid w:val="7C85DF4D"/>
    <w:rsid w:val="7CD3D3FF"/>
    <w:rsid w:val="7CF91638"/>
    <w:rsid w:val="7D52714E"/>
    <w:rsid w:val="7DC1FB67"/>
    <w:rsid w:val="7E220D98"/>
    <w:rsid w:val="7E94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6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w:rsidR="00515850" w:rsidRDefault="002779AB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w:rsidR="00515850" w:rsidRDefault="002779AB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w:rsidR="00515850" w:rsidRDefault="002779AB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40B3D762300449A1BCA2ECE425D2A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0AFD3-ACED-432A-B6A8-45974D001ADE}"/>
      </w:docPartPr>
      <w:docPartBody>
        <w:p w:rsidR="006F70B4" w:rsidRDefault="006F70B4">
          <w:r>
            <w:t>Presenter:</w:t>
          </w:r>
        </w:p>
      </w:docPartBody>
    </w:docPart>
    <w:docPart>
      <w:docPartPr>
        <w:name w:val="B5CD5DFBF8CC42E2A5F1356D48070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5610D-046D-4A61-ABFE-708E188B9847}"/>
      </w:docPartPr>
      <w:docPartBody>
        <w:p w:rsidR="006F70B4" w:rsidRDefault="006F70B4">
          <w:r>
            <w:t>Discussion:</w:t>
          </w:r>
        </w:p>
      </w:docPartBody>
    </w:docPart>
    <w:docPart>
      <w:docPartPr>
        <w:name w:val="AA56C7DC350A4F558CA63FF7CDA43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79596-4B1B-4798-BD95-4444EE60A48C}"/>
      </w:docPartPr>
      <w:docPartBody>
        <w:p w:rsidR="006F70B4" w:rsidRDefault="006F70B4">
          <w:r>
            <w:t>Conclusions:</w:t>
          </w:r>
        </w:p>
      </w:docPartBody>
    </w:docPart>
    <w:docPart>
      <w:docPartPr>
        <w:name w:val="0FC76C5530F44E44BD79C5127279A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94FC9-AE1A-4968-96BA-ED223925AB90}"/>
      </w:docPartPr>
      <w:docPartBody>
        <w:p w:rsidR="006F70B4" w:rsidRDefault="006F70B4">
          <w:r>
            <w:t>Action items</w:t>
          </w:r>
        </w:p>
      </w:docPartBody>
    </w:docPart>
    <w:docPart>
      <w:docPartPr>
        <w:name w:val="234A8283E6E3429AAABF779E1C255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E8B38-4B78-4960-8B1D-83148B2EDDE2}"/>
      </w:docPartPr>
      <w:docPartBody>
        <w:p w:rsidR="006F70B4" w:rsidRDefault="006F70B4">
          <w:r>
            <w:t>Person responsible</w:t>
          </w:r>
        </w:p>
      </w:docPartBody>
    </w:docPart>
    <w:docPart>
      <w:docPartPr>
        <w:name w:val="F8F93BB512E94942B5EBC7BCACF2A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C14C2-0D13-4262-8A26-F1C9025C9051}"/>
      </w:docPartPr>
      <w:docPartBody>
        <w:p w:rsidR="006F70B4" w:rsidRDefault="006F70B4">
          <w:r>
            <w:t>Deadline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1D1917"/>
    <w:rsid w:val="00256AF9"/>
    <w:rsid w:val="002779AB"/>
    <w:rsid w:val="00341793"/>
    <w:rsid w:val="003575C7"/>
    <w:rsid w:val="00515850"/>
    <w:rsid w:val="006F70B4"/>
    <w:rsid w:val="00A14168"/>
    <w:rsid w:val="00C926F6"/>
    <w:rsid w:val="00F45161"/>
    <w:rsid w:val="00F8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0</TotalTime>
  <Pages>2</Pages>
  <Words>355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Peipi Shawn Matu</cp:lastModifiedBy>
  <cp:revision>2</cp:revision>
  <dcterms:created xsi:type="dcterms:W3CDTF">2026-03-29T20:51:00Z</dcterms:created>
  <dcterms:modified xsi:type="dcterms:W3CDTF">2026-03-29T20:51:00Z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